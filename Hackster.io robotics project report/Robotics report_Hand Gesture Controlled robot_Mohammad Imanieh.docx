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05455" w14:textId="3924B046" w:rsidR="00952F7D" w:rsidRDefault="00952F7D" w:rsidP="00DF198B">
      <w:pPr>
        <w:pStyle w:val="GraphicAnchor"/>
      </w:pPr>
    </w:p>
    <w:tbl>
      <w:tblPr>
        <w:tblStyle w:val="ListTable3"/>
        <w:tblW w:w="0" w:type="auto"/>
        <w:tblLayout w:type="fixed"/>
        <w:tblLook w:val="0600" w:firstRow="0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DBE213B" w14:textId="77777777" w:rsidTr="003A2E65">
        <w:trPr>
          <w:trHeight w:val="1083"/>
        </w:trPr>
        <w:tc>
          <w:tcPr>
            <w:tcW w:w="10790" w:type="dxa"/>
            <w:gridSpan w:val="9"/>
          </w:tcPr>
          <w:p w14:paraId="01503998" w14:textId="1A89901D" w:rsidR="00DF198B" w:rsidRDefault="002A4399">
            <w:r>
              <w:rPr>
                <w:rFonts w:ascii="Dubai" w:hAnsi="Dubai" w:cs="Dubai"/>
                <w:noProof/>
              </w:rPr>
              <w:drawing>
                <wp:anchor distT="0" distB="0" distL="114300" distR="114300" simplePos="0" relativeHeight="251659263" behindDoc="1" locked="0" layoutInCell="1" allowOverlap="1" wp14:anchorId="4C8174E2" wp14:editId="3FBAFDA1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483235</wp:posOffset>
                  </wp:positionV>
                  <wp:extent cx="6848475" cy="7715250"/>
                  <wp:effectExtent l="0" t="0" r="9525" b="0"/>
                  <wp:wrapNone/>
                  <wp:docPr id="20489270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29"/>
                          <a:stretch/>
                        </pic:blipFill>
                        <pic:spPr bwMode="auto">
                          <a:xfrm>
                            <a:off x="0" y="0"/>
                            <a:ext cx="6848475" cy="771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198B" w14:paraId="1269B2DC" w14:textId="77777777" w:rsidTr="003A2E65">
        <w:trPr>
          <w:trHeight w:val="1068"/>
        </w:trPr>
        <w:tc>
          <w:tcPr>
            <w:tcW w:w="1198" w:type="dxa"/>
            <w:gridSpan w:val="2"/>
          </w:tcPr>
          <w:p w14:paraId="020DCA4D" w14:textId="77777777" w:rsidR="00DF198B" w:rsidRDefault="00DF198B"/>
        </w:tc>
        <w:tc>
          <w:tcPr>
            <w:tcW w:w="8393" w:type="dxa"/>
            <w:gridSpan w:val="5"/>
          </w:tcPr>
          <w:p w14:paraId="6616A058" w14:textId="2DDB4E41" w:rsidR="00DF198B" w:rsidRPr="00F4246D" w:rsidRDefault="003A2E65" w:rsidP="00EB7C2B">
            <w:pPr>
              <w:pStyle w:val="Heading1"/>
              <w:rPr>
                <w:rFonts w:ascii="Dubai" w:hAnsi="Dubai" w:cs="B Titr"/>
              </w:rPr>
            </w:pPr>
            <w:r w:rsidRPr="003A2E65">
              <w:rPr>
                <w:rFonts w:ascii="Dubai" w:hAnsi="Dubai" w:cs="B Titr"/>
              </w:rPr>
              <w:t>Hand Gesture Controlled robot</w:t>
            </w:r>
            <w:r>
              <w:rPr>
                <w:rFonts w:ascii="Dubai" w:hAnsi="Dubai" w:cs="B Titr"/>
                <w:rtl/>
              </w:rPr>
              <w:br/>
            </w:r>
            <w:r>
              <w:rPr>
                <w:rFonts w:ascii="Dubai" w:hAnsi="Dubai" w:cs="B Titr" w:hint="cs"/>
                <w:rtl/>
              </w:rPr>
              <w:t>(</w:t>
            </w:r>
            <w:r w:rsidR="001C5E5A" w:rsidRPr="001C5E5A">
              <w:rPr>
                <w:rFonts w:ascii="Dubai" w:hAnsi="Dubai" w:cs="B Titr" w:hint="cs"/>
                <w:rtl/>
              </w:rPr>
              <w:t>ربات</w:t>
            </w:r>
            <w:r w:rsidR="001C5E5A" w:rsidRPr="001C5E5A">
              <w:rPr>
                <w:rFonts w:ascii="Dubai" w:hAnsi="Dubai" w:cs="B Titr"/>
                <w:rtl/>
              </w:rPr>
              <w:t xml:space="preserve"> </w:t>
            </w:r>
            <w:r w:rsidR="001C5E5A" w:rsidRPr="001C5E5A">
              <w:rPr>
                <w:rFonts w:ascii="Dubai" w:hAnsi="Dubai" w:cs="B Titr" w:hint="cs"/>
                <w:rtl/>
              </w:rPr>
              <w:t>کنترلی</w:t>
            </w:r>
            <w:r w:rsidR="001C5E5A" w:rsidRPr="001C5E5A">
              <w:rPr>
                <w:rFonts w:ascii="Dubai" w:hAnsi="Dubai" w:cs="B Titr"/>
                <w:rtl/>
              </w:rPr>
              <w:t xml:space="preserve"> </w:t>
            </w:r>
            <w:r w:rsidR="001C5E5A" w:rsidRPr="001C5E5A">
              <w:rPr>
                <w:rFonts w:ascii="Dubai" w:hAnsi="Dubai" w:cs="B Titr" w:hint="cs"/>
                <w:rtl/>
              </w:rPr>
              <w:t>با</w:t>
            </w:r>
            <w:r w:rsidR="001C5E5A" w:rsidRPr="001C5E5A">
              <w:rPr>
                <w:rFonts w:ascii="Dubai" w:hAnsi="Dubai" w:cs="B Titr"/>
                <w:rtl/>
              </w:rPr>
              <w:t xml:space="preserve"> </w:t>
            </w:r>
            <w:r w:rsidR="001C5E5A" w:rsidRPr="001C5E5A">
              <w:rPr>
                <w:rFonts w:ascii="Dubai" w:hAnsi="Dubai" w:cs="B Titr" w:hint="cs"/>
                <w:rtl/>
              </w:rPr>
              <w:t>حرکات</w:t>
            </w:r>
            <w:r w:rsidR="001C5E5A" w:rsidRPr="001C5E5A">
              <w:rPr>
                <w:rFonts w:ascii="Dubai" w:hAnsi="Dubai" w:cs="B Titr"/>
                <w:rtl/>
              </w:rPr>
              <w:t xml:space="preserve"> </w:t>
            </w:r>
            <w:r w:rsidR="001C5E5A" w:rsidRPr="001C5E5A">
              <w:rPr>
                <w:rFonts w:ascii="Dubai" w:hAnsi="Dubai" w:cs="B Titr" w:hint="cs"/>
                <w:rtl/>
              </w:rPr>
              <w:t>دست</w:t>
            </w:r>
            <w:r>
              <w:rPr>
                <w:rFonts w:ascii="Dubai" w:hAnsi="Dubai" w:cs="B Titr" w:hint="cs"/>
                <w:rtl/>
              </w:rPr>
              <w:t>)</w:t>
            </w:r>
          </w:p>
        </w:tc>
        <w:tc>
          <w:tcPr>
            <w:tcW w:w="1199" w:type="dxa"/>
            <w:gridSpan w:val="2"/>
          </w:tcPr>
          <w:p w14:paraId="0D124EE7" w14:textId="1A0700BD" w:rsidR="00DF198B" w:rsidRDefault="00DF198B"/>
        </w:tc>
      </w:tr>
      <w:tr w:rsidR="00DF198B" w14:paraId="3836125A" w14:textId="77777777" w:rsidTr="003A2E65">
        <w:trPr>
          <w:trHeight w:val="1837"/>
        </w:trPr>
        <w:tc>
          <w:tcPr>
            <w:tcW w:w="1170" w:type="dxa"/>
          </w:tcPr>
          <w:p w14:paraId="7BFF6B93" w14:textId="77777777" w:rsidR="00DF198B" w:rsidRDefault="00DF198B"/>
        </w:tc>
        <w:tc>
          <w:tcPr>
            <w:tcW w:w="8460" w:type="dxa"/>
            <w:gridSpan w:val="7"/>
          </w:tcPr>
          <w:p w14:paraId="10CED573" w14:textId="5A8AD13A" w:rsidR="00DF198B" w:rsidRDefault="00DF198B"/>
        </w:tc>
        <w:tc>
          <w:tcPr>
            <w:tcW w:w="1160" w:type="dxa"/>
          </w:tcPr>
          <w:p w14:paraId="69DF57BE" w14:textId="77777777" w:rsidR="00DF198B" w:rsidRDefault="00DF198B"/>
        </w:tc>
      </w:tr>
      <w:tr w:rsidR="00DF198B" w14:paraId="35291FD3" w14:textId="77777777" w:rsidTr="003A2E65">
        <w:trPr>
          <w:trHeight w:val="929"/>
        </w:trPr>
        <w:tc>
          <w:tcPr>
            <w:tcW w:w="2397" w:type="dxa"/>
            <w:gridSpan w:val="4"/>
          </w:tcPr>
          <w:p w14:paraId="0D6AE9FB" w14:textId="77777777" w:rsidR="00DF198B" w:rsidRDefault="00DF198B"/>
        </w:tc>
        <w:tc>
          <w:tcPr>
            <w:tcW w:w="5995" w:type="dxa"/>
          </w:tcPr>
          <w:p w14:paraId="599EE925" w14:textId="00343F4F" w:rsidR="00DF198B" w:rsidRPr="00DF198B" w:rsidRDefault="00DF198B" w:rsidP="003A2E65">
            <w:pPr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40631BAA" w14:textId="77777777" w:rsidR="00DF198B" w:rsidRDefault="00DF198B"/>
        </w:tc>
      </w:tr>
      <w:tr w:rsidR="00DF198B" w14:paraId="1635FBF5" w14:textId="77777777" w:rsidTr="003A2E65">
        <w:trPr>
          <w:trHeight w:val="1460"/>
        </w:trPr>
        <w:tc>
          <w:tcPr>
            <w:tcW w:w="2397" w:type="dxa"/>
            <w:gridSpan w:val="4"/>
          </w:tcPr>
          <w:p w14:paraId="05B6BE0B" w14:textId="77777777" w:rsidR="00DF198B" w:rsidRDefault="00DF198B"/>
        </w:tc>
        <w:tc>
          <w:tcPr>
            <w:tcW w:w="5995" w:type="dxa"/>
          </w:tcPr>
          <w:p w14:paraId="4EA55E0C" w14:textId="334FCFA6" w:rsidR="00DF198B" w:rsidRPr="00F4246D" w:rsidRDefault="003A2E65" w:rsidP="00EB7C2B">
            <w:pPr>
              <w:pStyle w:val="Heading2"/>
              <w:rPr>
                <w:rFonts w:ascii="Dubai" w:hAnsi="Dubai" w:cs="Dubai"/>
              </w:rPr>
            </w:pPr>
            <w:r>
              <w:rPr>
                <w:rFonts w:ascii="Dubai" w:hAnsi="Dubai" w:cs="Dubai" w:hint="cs"/>
                <w:rtl/>
              </w:rPr>
              <w:t>محمد ایمانیه</w:t>
            </w:r>
            <w:r w:rsidR="000A008E">
              <w:rPr>
                <w:rFonts w:ascii="Dubai" w:hAnsi="Dubai" w:cs="Dubai"/>
                <w:rtl/>
              </w:rPr>
              <w:br/>
            </w:r>
            <w:r w:rsidR="000A008E" w:rsidRPr="000A008E">
              <w:rPr>
                <w:rFonts w:ascii="Dubai" w:hAnsi="Dubai" w:cs="Dubai" w:hint="cs"/>
                <w:sz w:val="32"/>
                <w:szCs w:val="32"/>
                <w:rtl/>
              </w:rPr>
              <w:t>موسسه آموزش عالی آپادانا - 140012028015</w:t>
            </w:r>
          </w:p>
        </w:tc>
        <w:tc>
          <w:tcPr>
            <w:tcW w:w="2398" w:type="dxa"/>
            <w:gridSpan w:val="4"/>
          </w:tcPr>
          <w:p w14:paraId="3915D916" w14:textId="77777777" w:rsidR="00DF198B" w:rsidRDefault="00DF198B"/>
        </w:tc>
      </w:tr>
      <w:tr w:rsidR="00DF198B" w14:paraId="013321B0" w14:textId="77777777" w:rsidTr="003A2E65">
        <w:trPr>
          <w:trHeight w:val="7176"/>
        </w:trPr>
        <w:tc>
          <w:tcPr>
            <w:tcW w:w="2397" w:type="dxa"/>
            <w:gridSpan w:val="4"/>
          </w:tcPr>
          <w:p w14:paraId="300FAD1D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</w:tcPr>
          <w:p w14:paraId="5C393CCD" w14:textId="6418C05D" w:rsidR="00874FE7" w:rsidRPr="00F4246D" w:rsidRDefault="00000000" w:rsidP="00874FE7">
            <w:pPr>
              <w:pStyle w:val="Heading3"/>
              <w:rPr>
                <w:rFonts w:ascii="Dubai" w:hAnsi="Dubai" w:cs="Dubai"/>
              </w:rPr>
            </w:pPr>
            <w:sdt>
              <w:sdtPr>
                <w:rPr>
                  <w:rFonts w:ascii="Dubai" w:hAnsi="Dubai" w:cs="Dubai"/>
                </w:rPr>
                <w:id w:val="-1516760087"/>
                <w:placeholder>
                  <w:docPart w:val="8F6329F7BD084314B3E9A9E8643205F8"/>
                </w:placeholder>
                <w:temporary/>
                <w:showingPlcHdr/>
                <w15:appearance w15:val="hidden"/>
              </w:sdtPr>
              <w:sdtContent>
                <w:r w:rsidR="00874FE7" w:rsidRPr="00F4246D">
                  <w:rPr>
                    <w:rFonts w:ascii="Dubai" w:hAnsi="Dubai" w:cs="Dubai"/>
                  </w:rPr>
                  <w:t>—</w:t>
                </w:r>
              </w:sdtContent>
            </w:sdt>
          </w:p>
          <w:p w14:paraId="1ADE6821" w14:textId="641F4ADB" w:rsidR="00DF198B" w:rsidRPr="00F4246D" w:rsidRDefault="00F4246D" w:rsidP="00874FE7">
            <w:pPr>
              <w:pStyle w:val="Heading3"/>
              <w:rPr>
                <w:rFonts w:ascii="Dubai" w:hAnsi="Dubai" w:cs="Dubai"/>
              </w:rPr>
            </w:pPr>
            <w:r w:rsidRPr="00F4246D">
              <w:rPr>
                <w:rFonts w:ascii="Dubai" w:hAnsi="Dubai" w:cs="Dubai"/>
                <w:rtl/>
              </w:rPr>
              <w:t>مبانی رباتیک</w:t>
            </w:r>
          </w:p>
          <w:p w14:paraId="614D83CA" w14:textId="72936A0A" w:rsidR="00DF198B" w:rsidRPr="00F4246D" w:rsidRDefault="00000000" w:rsidP="00874FE7">
            <w:pPr>
              <w:pStyle w:val="Heading3"/>
              <w:rPr>
                <w:rFonts w:ascii="Dubai" w:hAnsi="Dubai" w:cs="Dubai"/>
              </w:rPr>
            </w:pPr>
            <w:sdt>
              <w:sdtPr>
                <w:rPr>
                  <w:rFonts w:ascii="Dubai" w:hAnsi="Dubai" w:cs="Dubai"/>
                </w:rPr>
                <w:id w:val="1492440299"/>
                <w:placeholder>
                  <w:docPart w:val="3F2A1C8501FD4051B97D2AEA4E42A0E4"/>
                </w:placeholder>
                <w:temporary/>
                <w:showingPlcHdr/>
                <w15:appearance w15:val="hidden"/>
              </w:sdtPr>
              <w:sdtContent>
                <w:r w:rsidR="00874FE7" w:rsidRPr="00F4246D">
                  <w:rPr>
                    <w:rFonts w:ascii="Dubai" w:hAnsi="Dubai" w:cs="Dubai"/>
                  </w:rPr>
                  <w:t>—</w:t>
                </w:r>
              </w:sdtContent>
            </w:sdt>
          </w:p>
          <w:p w14:paraId="75C5D95C" w14:textId="15A0E5E0" w:rsidR="00DF198B" w:rsidRDefault="00F4246D" w:rsidP="00874FE7">
            <w:pPr>
              <w:pStyle w:val="Heading3"/>
              <w:rPr>
                <w:rFonts w:ascii="Dubai" w:hAnsi="Dubai" w:cs="Dubai"/>
              </w:rPr>
            </w:pPr>
            <w:r w:rsidRPr="00F4246D">
              <w:rPr>
                <w:rFonts w:ascii="Dubai" w:hAnsi="Dubai" w:cs="Dubai"/>
                <w:rtl/>
              </w:rPr>
              <w:t>استاد: محمد زارع</w:t>
            </w:r>
          </w:p>
          <w:p w14:paraId="28043219" w14:textId="44781AB4" w:rsidR="003A2E65" w:rsidRDefault="003A2E65" w:rsidP="00853522">
            <w:pPr>
              <w:pStyle w:val="Heading3"/>
              <w:rPr>
                <w:rFonts w:ascii="Dubai" w:hAnsi="Dubai" w:cs="Dubai"/>
                <w:noProof/>
              </w:rPr>
            </w:pPr>
          </w:p>
          <w:p w14:paraId="06B109F6" w14:textId="3643A1FE" w:rsidR="00853522" w:rsidRPr="00F4246D" w:rsidRDefault="003A2E65" w:rsidP="00853522">
            <w:pPr>
              <w:pStyle w:val="Heading3"/>
              <w:rPr>
                <w:rFonts w:ascii="Dubai" w:hAnsi="Dubai" w:cs="Dubai"/>
              </w:rPr>
            </w:pPr>
            <w:r>
              <w:rPr>
                <w:rFonts w:ascii="Dubai" w:hAnsi="Dubai" w:cs="Dubai" w:hint="cs"/>
                <w:rtl/>
              </w:rPr>
              <w:t>تیر 1403</w:t>
            </w:r>
          </w:p>
          <w:p w14:paraId="7480A7C4" w14:textId="77777777" w:rsidR="00853522" w:rsidRPr="00853522" w:rsidRDefault="00853522" w:rsidP="00853522"/>
          <w:p w14:paraId="42309DBA" w14:textId="77777777" w:rsidR="00DF198B" w:rsidRPr="00F4246D" w:rsidRDefault="00DF198B" w:rsidP="00DF198B">
            <w:pPr>
              <w:rPr>
                <w:rFonts w:ascii="Dubai" w:hAnsi="Dubai" w:cs="Dubai"/>
              </w:rPr>
            </w:pPr>
          </w:p>
        </w:tc>
        <w:tc>
          <w:tcPr>
            <w:tcW w:w="2398" w:type="dxa"/>
            <w:gridSpan w:val="4"/>
          </w:tcPr>
          <w:p w14:paraId="5E1FB36C" w14:textId="77777777" w:rsidR="00DF198B" w:rsidRDefault="00DF198B" w:rsidP="003A2E65"/>
        </w:tc>
      </w:tr>
      <w:tr w:rsidR="00DF198B" w14:paraId="11BB0313" w14:textId="77777777" w:rsidTr="003A2E65">
        <w:tc>
          <w:tcPr>
            <w:tcW w:w="2340" w:type="dxa"/>
            <w:gridSpan w:val="3"/>
          </w:tcPr>
          <w:p w14:paraId="219FFC2F" w14:textId="77777777" w:rsidR="00DF198B" w:rsidRDefault="00DF198B"/>
        </w:tc>
        <w:tc>
          <w:tcPr>
            <w:tcW w:w="6120" w:type="dxa"/>
            <w:gridSpan w:val="3"/>
          </w:tcPr>
          <w:p w14:paraId="119A671A" w14:textId="7EB7A154" w:rsidR="00DF198B" w:rsidRDefault="00DF198B"/>
        </w:tc>
        <w:tc>
          <w:tcPr>
            <w:tcW w:w="2330" w:type="dxa"/>
            <w:gridSpan w:val="3"/>
          </w:tcPr>
          <w:p w14:paraId="6B720F1F" w14:textId="77777777" w:rsidR="00DF198B" w:rsidRDefault="00DF198B"/>
        </w:tc>
      </w:tr>
    </w:tbl>
    <w:p w14:paraId="4E71B3DD" w14:textId="77777777" w:rsidR="00DF198B" w:rsidRDefault="00DF198B"/>
    <w:p w14:paraId="7B0DF575" w14:textId="77777777" w:rsidR="00DF198B" w:rsidRDefault="00DF198B" w:rsidP="002D2200">
      <w:pPr>
        <w:pStyle w:val="GraphicAnchor"/>
      </w:pPr>
    </w:p>
    <w:p w14:paraId="32D66925" w14:textId="2281C251" w:rsidR="002D2200" w:rsidRDefault="002D2200"/>
    <w:p w14:paraId="341B8747" w14:textId="5D5EC9D9" w:rsidR="00437FBB" w:rsidRDefault="003D0C37"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33E4C80" wp14:editId="50AE950B">
                <wp:simplePos x="0" y="0"/>
                <wp:positionH relativeFrom="margin">
                  <wp:posOffset>1002665</wp:posOffset>
                </wp:positionH>
                <wp:positionV relativeFrom="margin">
                  <wp:posOffset>818515</wp:posOffset>
                </wp:positionV>
                <wp:extent cx="4878705" cy="3268345"/>
                <wp:effectExtent l="0" t="0" r="0" b="8255"/>
                <wp:wrapThrough wrapText="bothSides">
                  <wp:wrapPolygon edited="0">
                    <wp:start x="169" y="0"/>
                    <wp:lineTo x="169" y="21529"/>
                    <wp:lineTo x="21339" y="21529"/>
                    <wp:lineTo x="21339" y="0"/>
                    <wp:lineTo x="169" y="0"/>
                  </wp:wrapPolygon>
                </wp:wrapThrough>
                <wp:docPr id="4622377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8705" cy="3268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22794" w14:textId="2E4738B6" w:rsidR="009E4E02" w:rsidRPr="002F13AB" w:rsidRDefault="009E4E02" w:rsidP="009E4E02">
                            <w:pPr>
                              <w:bidi/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این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پروژه،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یک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ربات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کنترلی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با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حرکات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دست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این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پروژه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شامل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بخش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اصلی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واحد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ارسال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شامل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آردوینو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نانو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سنسور</w:t>
                            </w:r>
                            <w:r w:rsidRPr="002F13AB">
                              <w:rPr>
                                <w:sz w:val="30"/>
                                <w:szCs w:val="30"/>
                                <w:u w:val="single"/>
                                <w:lang w:bidi="fa-IR"/>
                              </w:rPr>
                              <w:t xml:space="preserve"> mpu6050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ماژول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بلوتوث</w:t>
                            </w:r>
                            <w:r w:rsidRPr="002F13AB">
                              <w:rPr>
                                <w:sz w:val="30"/>
                                <w:szCs w:val="30"/>
                                <w:u w:val="single"/>
                                <w:lang w:bidi="fa-IR"/>
                              </w:rPr>
                              <w:t xml:space="preserve"> HC-05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دکمه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فشاری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همه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قطعات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روی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یک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برد</w:t>
                            </w:r>
                            <w:r w:rsidRPr="002F13AB">
                              <w:rPr>
                                <w:sz w:val="30"/>
                                <w:szCs w:val="30"/>
                                <w:u w:val="single"/>
                                <w:lang w:bidi="fa-IR"/>
                              </w:rPr>
                              <w:t xml:space="preserve"> PCB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جوش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داده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شده‌اند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4A611742" w14:textId="614FBF60" w:rsidR="009E4E02" w:rsidRPr="002F13AB" w:rsidRDefault="009E4E02" w:rsidP="009E4E02">
                            <w:pPr>
                              <w:bidi/>
                              <w:rPr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واحد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دریافتی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شامل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آردوینو</w:t>
                            </w:r>
                            <w:r w:rsidRPr="002F13AB">
                              <w:rPr>
                                <w:sz w:val="30"/>
                                <w:szCs w:val="30"/>
                                <w:u w:val="single"/>
                                <w:lang w:bidi="fa-IR"/>
                              </w:rPr>
                              <w:t xml:space="preserve"> UNO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ماژول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بلوتوث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درایور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موتور</w:t>
                            </w:r>
                            <w:r w:rsidRPr="002F13AB">
                              <w:rPr>
                                <w:sz w:val="30"/>
                                <w:szCs w:val="30"/>
                                <w:u w:val="single"/>
                                <w:lang w:bidi="fa-IR"/>
                              </w:rPr>
                              <w:t xml:space="preserve"> H-bridge l293d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برای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تغذیه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آردوینو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سایر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قطعات،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12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برای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تغذیه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موتورها،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همراه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سنسور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u w:val="single"/>
                                <w:rtl/>
                                <w:lang w:bidi="fa-IR"/>
                              </w:rPr>
                              <w:t>اولتراسونیک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برای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جلوگیری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از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تصادفات</w:t>
                            </w:r>
                            <w:r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</w:t>
                            </w:r>
                            <w:r w:rsidRPr="002F13AB">
                              <w:rPr>
                                <w:sz w:val="30"/>
                                <w:szCs w:val="30"/>
                                <w:lang w:bidi="fa-IR"/>
                              </w:rPr>
                              <w:t>.</w:t>
                            </w:r>
                            <w:r w:rsidR="003D0C37" w:rsidRPr="002F13AB">
                              <w:rPr>
                                <w:sz w:val="30"/>
                                <w:szCs w:val="30"/>
                                <w:rtl/>
                                <w:lang w:bidi="fa-IR"/>
                              </w:rPr>
                              <w:br/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**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واحد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ارسال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**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با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آردوینو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نانو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سایر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قطعات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برای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تشخیص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حرکات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دست،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**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واحد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دریافتی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**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ربات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خودرویی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مجهز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آردوینو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sz w:val="30"/>
                                <w:szCs w:val="30"/>
                                <w:lang w:bidi="fa-IR"/>
                              </w:rPr>
                              <w:t>UNO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سنسورها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داده‌های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حرکتی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از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سنسورها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توسط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آردوینو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نانو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پردازش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شده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کمک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ماژول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بلوتوث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ربات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ارسال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می‌شوند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تا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جهت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حرکت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ربات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را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کنترل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کنند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کاراکترهای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'</w:t>
                            </w:r>
                            <w:r w:rsidR="003D0C37" w:rsidRPr="002F13AB">
                              <w:rPr>
                                <w:sz w:val="30"/>
                                <w:szCs w:val="30"/>
                                <w:lang w:bidi="fa-IR"/>
                              </w:rPr>
                              <w:t>F', 'B', 'R', 'L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',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و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'</w:t>
                            </w:r>
                            <w:r w:rsidR="003D0C37" w:rsidRPr="002F13AB">
                              <w:rPr>
                                <w:sz w:val="30"/>
                                <w:szCs w:val="30"/>
                                <w:lang w:bidi="fa-IR"/>
                              </w:rPr>
                              <w:t>S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'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برای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کنترل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جهات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مختلف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حرکتی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ربات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استفاده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0C37" w:rsidRPr="002F13AB">
                              <w:rPr>
                                <w:rFonts w:cs="Times New Roman" w:hint="cs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می‌شوند</w:t>
                            </w:r>
                            <w:r w:rsidR="003D0C37" w:rsidRPr="002F13AB">
                              <w:rPr>
                                <w:rFonts w:cs="Times New Roman"/>
                                <w:sz w:val="30"/>
                                <w:szCs w:val="30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09C62E66" w14:textId="77777777" w:rsidR="009E4E02" w:rsidRPr="002F13AB" w:rsidRDefault="009E4E02" w:rsidP="009E4E02">
                            <w:pPr>
                              <w:bidi/>
                              <w:rPr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1EA24CD7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536A9A8A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3BB77015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0753A834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2F688CD0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58EECAB2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5BE30546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2F4E3CE0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rtl/>
                                <w:lang w:bidi="fa-IR"/>
                              </w:rPr>
                            </w:pPr>
                          </w:p>
                          <w:p w14:paraId="67822D2C" w14:textId="77777777" w:rsidR="00437FBB" w:rsidRPr="002F13AB" w:rsidRDefault="00437FBB" w:rsidP="009E4E0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30"/>
                                <w:szCs w:val="3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E4C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8.95pt;margin-top:64.45pt;width:384.15pt;height:257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" filled="f" stroked="f">
                <v:textbox>
                  <w:txbxContent>
                    <w:p w14:paraId="4E322794" w14:textId="2E4738B6" w:rsidR="009E4E02" w:rsidRPr="002F13AB" w:rsidRDefault="009E4E02" w:rsidP="009E4E02">
                      <w:pPr>
                        <w:bidi/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</w:pP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این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پروژه،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یک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ربات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کنترلی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با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حرکات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دست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.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این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پروژه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شامل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بخش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اصلی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: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واحد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ارسال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شامل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آردوینو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نانو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سنسور</w:t>
                      </w:r>
                      <w:r w:rsidRPr="002F13AB">
                        <w:rPr>
                          <w:sz w:val="30"/>
                          <w:szCs w:val="30"/>
                          <w:u w:val="single"/>
                          <w:lang w:bidi="fa-IR"/>
                        </w:rPr>
                        <w:t xml:space="preserve"> mpu6050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ماژول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بلوتوث</w:t>
                      </w:r>
                      <w:r w:rsidRPr="002F13AB">
                        <w:rPr>
                          <w:sz w:val="30"/>
                          <w:szCs w:val="30"/>
                          <w:u w:val="single"/>
                          <w:lang w:bidi="fa-IR"/>
                        </w:rPr>
                        <w:t xml:space="preserve"> HC-05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دکمه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فشاری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9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همه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قطعات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روی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یک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برد</w:t>
                      </w:r>
                      <w:r w:rsidRPr="002F13AB">
                        <w:rPr>
                          <w:sz w:val="30"/>
                          <w:szCs w:val="30"/>
                          <w:u w:val="single"/>
                          <w:lang w:bidi="fa-IR"/>
                        </w:rPr>
                        <w:t xml:space="preserve"> PCB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جوش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داده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شده‌اند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>.</w:t>
                      </w:r>
                    </w:p>
                    <w:p w14:paraId="4A611742" w14:textId="614FBF60" w:rsidR="009E4E02" w:rsidRPr="002F13AB" w:rsidRDefault="009E4E02" w:rsidP="009E4E02">
                      <w:pPr>
                        <w:bidi/>
                        <w:rPr>
                          <w:sz w:val="30"/>
                          <w:szCs w:val="30"/>
                          <w:rtl/>
                          <w:lang w:bidi="fa-IR"/>
                        </w:rPr>
                      </w:pP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واحد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دریافتی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شامل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آردوینو</w:t>
                      </w:r>
                      <w:r w:rsidRPr="002F13AB">
                        <w:rPr>
                          <w:sz w:val="30"/>
                          <w:szCs w:val="30"/>
                          <w:u w:val="single"/>
                          <w:lang w:bidi="fa-IR"/>
                        </w:rPr>
                        <w:t xml:space="preserve"> UNO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ماژول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بلوتوث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درایور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موتور</w:t>
                      </w:r>
                      <w:r w:rsidRPr="002F13AB">
                        <w:rPr>
                          <w:sz w:val="30"/>
                          <w:szCs w:val="30"/>
                          <w:u w:val="single"/>
                          <w:lang w:bidi="fa-IR"/>
                        </w:rPr>
                        <w:t xml:space="preserve"> H-bridge l293d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9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برای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تغذیه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آردوینو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سایر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قطعات،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12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برای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تغذیه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موتورها،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همراه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سنسور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u w:val="single"/>
                          <w:rtl/>
                          <w:lang w:bidi="fa-IR"/>
                        </w:rPr>
                        <w:t>اولتراسونیک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برای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جلوگیری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از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تصادفات</w:t>
                      </w:r>
                      <w:r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</w:t>
                      </w:r>
                      <w:r w:rsidRPr="002F13AB">
                        <w:rPr>
                          <w:sz w:val="30"/>
                          <w:szCs w:val="30"/>
                          <w:lang w:bidi="fa-IR"/>
                        </w:rPr>
                        <w:t>.</w:t>
                      </w:r>
                      <w:r w:rsidR="003D0C37" w:rsidRPr="002F13AB">
                        <w:rPr>
                          <w:sz w:val="30"/>
                          <w:szCs w:val="30"/>
                          <w:rtl/>
                          <w:lang w:bidi="fa-IR"/>
                        </w:rPr>
                        <w:br/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>**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واحد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ارسال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**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با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آردوینو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نانو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سایر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قطعات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برای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تشخیص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حرکات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دست،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**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واحد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دریافتی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**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ربات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خودرویی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مجهز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آردوینو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sz w:val="30"/>
                          <w:szCs w:val="30"/>
                          <w:lang w:bidi="fa-IR"/>
                        </w:rPr>
                        <w:t>UNO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سنسورها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.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داده‌های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حرکتی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از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سنسورها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توسط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آردوینو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نانو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پردازش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شده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کمک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ماژول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بلوتوث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ربات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ارسال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می‌شوند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تا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جهت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حرکت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ربات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را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کنترل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کنند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.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کاراکترهای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'</w:t>
                      </w:r>
                      <w:r w:rsidR="003D0C37" w:rsidRPr="002F13AB">
                        <w:rPr>
                          <w:sz w:val="30"/>
                          <w:szCs w:val="30"/>
                          <w:lang w:bidi="fa-IR"/>
                        </w:rPr>
                        <w:t>F', 'B', 'R', 'L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',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و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'</w:t>
                      </w:r>
                      <w:r w:rsidR="003D0C37" w:rsidRPr="002F13AB">
                        <w:rPr>
                          <w:sz w:val="30"/>
                          <w:szCs w:val="30"/>
                          <w:lang w:bidi="fa-IR"/>
                        </w:rPr>
                        <w:t>S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'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برای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کنترل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جهات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مختلف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حرکتی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ربات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استفاده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 xml:space="preserve"> </w:t>
                      </w:r>
                      <w:r w:rsidR="003D0C37" w:rsidRPr="002F13AB">
                        <w:rPr>
                          <w:rFonts w:cs="Times New Roman" w:hint="cs"/>
                          <w:sz w:val="30"/>
                          <w:szCs w:val="30"/>
                          <w:rtl/>
                          <w:lang w:bidi="fa-IR"/>
                        </w:rPr>
                        <w:t>می‌شوند</w:t>
                      </w:r>
                      <w:r w:rsidR="003D0C37" w:rsidRPr="002F13AB">
                        <w:rPr>
                          <w:rFonts w:cs="Times New Roman"/>
                          <w:sz w:val="30"/>
                          <w:szCs w:val="30"/>
                          <w:rtl/>
                          <w:lang w:bidi="fa-IR"/>
                        </w:rPr>
                        <w:t>.</w:t>
                      </w:r>
                    </w:p>
                    <w:p w14:paraId="09C62E66" w14:textId="77777777" w:rsidR="009E4E02" w:rsidRPr="002F13AB" w:rsidRDefault="009E4E02" w:rsidP="009E4E02">
                      <w:pPr>
                        <w:bidi/>
                        <w:rPr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1EA24CD7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536A9A8A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3BB77015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0753A834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2F688CD0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58EECAB2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5BE30546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2F4E3CE0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rtl/>
                          <w:lang w:bidi="fa-IR"/>
                        </w:rPr>
                      </w:pPr>
                    </w:p>
                    <w:p w14:paraId="67822D2C" w14:textId="77777777" w:rsidR="00437FBB" w:rsidRPr="002F13AB" w:rsidRDefault="00437FBB" w:rsidP="009E4E02">
                      <w:pPr>
                        <w:bidi/>
                        <w:rPr>
                          <w:b/>
                          <w:bCs/>
                          <w:color w:val="C00000"/>
                          <w:sz w:val="30"/>
                          <w:szCs w:val="30"/>
                          <w:lang w:bidi="fa-IR"/>
                        </w:rPr>
                      </w:pP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DAA9A" wp14:editId="4123FA1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191125" cy="565785"/>
                <wp:effectExtent l="0" t="0" r="28575" b="24765"/>
                <wp:wrapSquare wrapText="bothSides"/>
                <wp:docPr id="1334025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566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CA1F" w14:textId="77777777" w:rsidR="003D0C37" w:rsidRDefault="003D0C37" w:rsidP="00437FB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516AFEC2" w14:textId="7BC6891B" w:rsidR="00FC12FE" w:rsidRPr="003D0C37" w:rsidRDefault="00FC12FE" w:rsidP="003D0C37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fa-IR"/>
                              </w:rPr>
                              <w:t>چکیده</w:t>
                            </w:r>
                          </w:p>
                          <w:p w14:paraId="17158456" w14:textId="77777777" w:rsidR="00437FBB" w:rsidRDefault="00437FBB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3F5DF784" w14:textId="77777777" w:rsidR="00437FBB" w:rsidRDefault="00437FBB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345608B7" w14:textId="77777777" w:rsidR="00437FBB" w:rsidRDefault="00437FBB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067BD280" w14:textId="77777777" w:rsidR="00437FBB" w:rsidRDefault="00437FBB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AA9A" id="_x0000_s1027" type="#_x0000_t202" style="position:absolute;margin-left:0;margin-top:0;width:408.75pt;height:44.5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" strokeweight="1.5pt">
                <v:textbox>
                  <w:txbxContent>
                    <w:p w14:paraId="0A86CA1F" w14:textId="77777777" w:rsidR="003D0C37" w:rsidRDefault="003D0C37" w:rsidP="00437FBB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516AFEC2" w14:textId="7BC6891B" w:rsidR="00FC12FE" w:rsidRPr="003D0C37" w:rsidRDefault="00FC12FE" w:rsidP="003D0C37">
                      <w:pPr>
                        <w:bidi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3D0C37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fa-IR"/>
                        </w:rPr>
                        <w:t>چکیده</w:t>
                      </w:r>
                    </w:p>
                    <w:p w14:paraId="17158456" w14:textId="77777777" w:rsidR="00437FBB" w:rsidRDefault="00437FBB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3F5DF784" w14:textId="77777777" w:rsidR="00437FBB" w:rsidRDefault="00437FBB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345608B7" w14:textId="77777777" w:rsidR="00437FBB" w:rsidRDefault="00437FBB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067BD280" w14:textId="77777777" w:rsidR="00437FBB" w:rsidRDefault="00437FBB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C7818">
        <w:rPr>
          <w:noProof/>
        </w:rPr>
        <w:drawing>
          <wp:anchor distT="0" distB="0" distL="114300" distR="114300" simplePos="0" relativeHeight="251669504" behindDoc="0" locked="0" layoutInCell="1" allowOverlap="1" wp14:anchorId="3689253D" wp14:editId="23E7735D">
            <wp:simplePos x="0" y="0"/>
            <wp:positionH relativeFrom="column">
              <wp:posOffset>-19590</wp:posOffset>
            </wp:positionH>
            <wp:positionV relativeFrom="paragraph">
              <wp:posOffset>4503629</wp:posOffset>
            </wp:positionV>
            <wp:extent cx="3383915" cy="2538095"/>
            <wp:effectExtent l="0" t="0" r="6985" b="0"/>
            <wp:wrapThrough wrapText="bothSides">
              <wp:wrapPolygon edited="0">
                <wp:start x="486" y="0"/>
                <wp:lineTo x="0" y="324"/>
                <wp:lineTo x="0" y="20914"/>
                <wp:lineTo x="365" y="21400"/>
                <wp:lineTo x="486" y="21400"/>
                <wp:lineTo x="21037" y="21400"/>
                <wp:lineTo x="21158" y="21400"/>
                <wp:lineTo x="21523" y="20914"/>
                <wp:lineTo x="21523" y="324"/>
                <wp:lineTo x="21037" y="0"/>
                <wp:lineTo x="486" y="0"/>
              </wp:wrapPolygon>
            </wp:wrapThrough>
            <wp:docPr id="155586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5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818">
        <w:rPr>
          <w:noProof/>
        </w:rPr>
        <w:drawing>
          <wp:anchor distT="0" distB="0" distL="114300" distR="114300" simplePos="0" relativeHeight="251670528" behindDoc="0" locked="0" layoutInCell="1" allowOverlap="1" wp14:anchorId="214CE95D" wp14:editId="68D5599C">
            <wp:simplePos x="0" y="0"/>
            <wp:positionH relativeFrom="column">
              <wp:posOffset>3363595</wp:posOffset>
            </wp:positionH>
            <wp:positionV relativeFrom="paragraph">
              <wp:posOffset>4155488</wp:posOffset>
            </wp:positionV>
            <wp:extent cx="3356610" cy="3443605"/>
            <wp:effectExtent l="0" t="0" r="0" b="4445"/>
            <wp:wrapThrough wrapText="bothSides">
              <wp:wrapPolygon edited="0">
                <wp:start x="490" y="0"/>
                <wp:lineTo x="0" y="239"/>
                <wp:lineTo x="0" y="21150"/>
                <wp:lineTo x="368" y="21508"/>
                <wp:lineTo x="490" y="21508"/>
                <wp:lineTo x="20963" y="21508"/>
                <wp:lineTo x="21085" y="21508"/>
                <wp:lineTo x="21453" y="21150"/>
                <wp:lineTo x="21453" y="239"/>
                <wp:lineTo x="20963" y="0"/>
                <wp:lineTo x="490" y="0"/>
              </wp:wrapPolygon>
            </wp:wrapThrough>
            <wp:docPr id="5525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344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BB">
        <w:br w:type="page"/>
      </w:r>
    </w:p>
    <w:p w14:paraId="45302BD3" w14:textId="0103289A" w:rsidR="00437FBB" w:rsidRDefault="003D0C37"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3CC50A7" wp14:editId="2CA9847B">
                <wp:simplePos x="0" y="0"/>
                <wp:positionH relativeFrom="margin">
                  <wp:posOffset>149860</wp:posOffset>
                </wp:positionH>
                <wp:positionV relativeFrom="margin">
                  <wp:posOffset>1766864</wp:posOffset>
                </wp:positionV>
                <wp:extent cx="6557010" cy="7151370"/>
                <wp:effectExtent l="0" t="0" r="0" b="0"/>
                <wp:wrapSquare wrapText="bothSides"/>
                <wp:docPr id="711661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7010" cy="715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09AA9" w14:textId="77777777" w:rsidR="00473D75" w:rsidRDefault="00473D75" w:rsidP="00473D75">
                            <w:pPr>
                              <w:bidi/>
                              <w:rPr>
                                <w:rFonts w:cs="Times New Roman"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ADD6A63" w14:textId="789A0874" w:rsidR="00473D75" w:rsidRPr="00473D75" w:rsidRDefault="003D0C37" w:rsidP="00473D75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C00000"/>
                                <w:rtl/>
                                <w:lang w:bidi="fa-IR"/>
                              </w:rPr>
                              <w:t>مقدمه: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="00473D75" w:rsidRPr="00473D75">
                              <w:rPr>
                                <w:rFonts w:cs="Times New Roman" w:hint="cs"/>
                                <w:b/>
                                <w:bCs/>
                                <w:color w:val="002060"/>
                                <w:sz w:val="44"/>
                                <w:szCs w:val="44"/>
                                <w:rtl/>
                                <w:lang w:bidi="fa-IR"/>
                              </w:rPr>
                              <w:t>_____________________________________________</w:t>
                            </w:r>
                          </w:p>
                          <w:p w14:paraId="1CFD2A8C" w14:textId="3B4705AC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 xml:space="preserve">این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پروژه‌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هدایت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می‌شود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شامل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بخش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اصلی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می‌باشد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:</w:t>
                            </w:r>
                          </w:p>
                          <w:p w14:paraId="37560CBC" w14:textId="77777777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7B3353E5" w14:textId="06F056B4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>1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lang w:bidi="fa-IR"/>
                              </w:rPr>
                              <w:t>.</w:t>
                            </w:r>
                            <w:r w:rsidRPr="003D0C37">
                              <w:rPr>
                                <w:rFonts w:cs="Times New Roman" w:hint="cs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 واحد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color w:val="15578C" w:themeColor="accent3" w:themeShade="BF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بخش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شامل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آردوینو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نانو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عنوان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مغز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مرکزی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عمل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می‌کند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سنسور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lang w:bidi="fa-IR"/>
                              </w:rPr>
                              <w:t xml:space="preserve"> MPU6050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می‌کند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سنسور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قادر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تشخیص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جهت‌گیری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همچنین،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ماژول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بلوتوث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lang w:bidi="fa-IR"/>
                              </w:rPr>
                              <w:t xml:space="preserve"> HC-05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داده‌ها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دکمه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فشاری</w: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فعال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غیرفعال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کردن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سیستم،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تأمین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انرژی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تمام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قطعات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موجود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برد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lang w:bidi="fa-IR"/>
                              </w:rPr>
                              <w:t xml:space="preserve"> PCB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جوش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شده‌اند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7B2682F5" w14:textId="77777777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0F7ADA22" w14:textId="2B0E03C4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>2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lang w:bidi="fa-IR"/>
                              </w:rPr>
                              <w:t>.</w:t>
                            </w:r>
                            <w:r w:rsidRPr="003D0C37">
                              <w:rPr>
                                <w:rFonts w:cs="Times New Roman" w:hint="cs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 واحد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color w:val="15578C" w:themeColor="accent3" w:themeShade="BF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0C37">
                              <w:rPr>
                                <w:rFonts w:cs="Times New Roman"/>
                                <w:color w:val="15578C" w:themeColor="accent3" w:themeShade="BF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بخش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شامل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آردوینو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lang w:bidi="fa-IR"/>
                              </w:rPr>
                              <w:t xml:space="preserve"> UNO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می‌کند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درایور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موتور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lang w:bidi="fa-IR"/>
                              </w:rPr>
                              <w:t xml:space="preserve"> H-bridge L293D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موتورهای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تغذیه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آردوینو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سایر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قطعات،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باتری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12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ولت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تغذیه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موتورها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رفته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علاوه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سنسور</w:t>
                            </w:r>
                            <w:r w:rsidRPr="003D0C37">
                              <w:rPr>
                                <w:rFonts w:cs="Times New Roman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u w:val="single"/>
                                <w:rtl/>
                                <w:lang w:bidi="fa-IR"/>
                              </w:rPr>
                              <w:t>اولتراسونیک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جلوگیری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برخورد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موانع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نصب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770EF7D4" w14:textId="77777777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2311A2C5" w14:textId="330574D0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حاصل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سنسور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MPU6050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توسط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آردوینو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نانو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پردازش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اساس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زاویه‌های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خاصی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جهت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مشخص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می‌کنند،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طریق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ماژول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بلوتوث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آردوینو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UNO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می‌شوند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مثال،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مقدار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محور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**x**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کمتر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**-17**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'F'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جلو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می‌شود،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بیشتر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**20**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'B'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عقب،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مقدار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محور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**y**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بیشتر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**30**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'R'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راست،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کمتر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**-30**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'L'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چپ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می‌شود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صورتی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هیچ‌کدام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شرایط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برآورده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نشوند،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کاراکتر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 xml:space="preserve"> 'S'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توقف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می‌شود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3D0C37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  <w:t>کاربرد</w:t>
                            </w:r>
                            <w:r w:rsidRPr="003D0C37">
                              <w:rPr>
                                <w:rFonts w:cs="Times New Roman" w:hint="cs"/>
                                <w:color w:val="C00000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پروژه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می‌تواند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زمینه‌های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مختلفی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کاربرد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داشته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جمله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:</w:t>
                            </w:r>
                          </w:p>
                          <w:p w14:paraId="2A221519" w14:textId="0B04EBBB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آموزشی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عنوان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ابزار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آموزشی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دانش‌آموزان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دانشجویان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زمینه‌های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الکترونیک،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78903B6B" w14:textId="222C1817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توانبخشی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کمک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افراد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معلولیت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جسمی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نیاز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تمرینات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دارند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504461D2" w14:textId="20212314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سرگرمی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عنوان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یک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اسباب‌بازی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پیشرفته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می‌تواند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تجربه‌ای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جذاب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تعاملی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کودکان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بزرگسالان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فراهم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6A698922" w14:textId="151E2D6D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پژوهشی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پروژه‌های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تحقیقاتی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بررسی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رابط‌های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کاربری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جدید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ارتباط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انسان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ماشین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6DBEC101" w14:textId="35DBC20C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صنعتی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کارخانه‌ها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محیط‌های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صنعتی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دستگاه‌ها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ماشین‌آلات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دور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49FF3388" w14:textId="5DD3A41C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پزشکی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ممکن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آینده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بتوان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تکنولوژی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دقیق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ابزارهای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جراحی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استفاده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کرد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5E68BF19" w14:textId="3FFB7C9D" w:rsidR="003D0C37" w:rsidRPr="003D0C37" w:rsidRDefault="003D0C37" w:rsidP="003D0C3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color w:val="00B050"/>
                                <w:rtl/>
                                <w:lang w:bidi="fa-IR"/>
                              </w:rPr>
                              <w:t>نظامی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سیستم‌های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هدایت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وسایل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نقلیه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بدون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سرنشین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یا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اکتشافی</w:t>
                            </w:r>
                            <w:r w:rsidRPr="003D0C37">
                              <w:rPr>
                                <w:rFonts w:cs="Times New Roman"/>
                                <w:lang w:bidi="fa-IR"/>
                              </w:rPr>
                              <w:t>.</w:t>
                            </w:r>
                          </w:p>
                          <w:p w14:paraId="737801FD" w14:textId="77777777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14468A09" w14:textId="5DF133EE" w:rsidR="003D0C37" w:rsidRPr="003D0C37" w:rsidRDefault="003D0C37" w:rsidP="003D0C37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این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پروژه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نمونه‌ای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نوآوری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تکنولوژی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می‌تواند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بسیاری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بخش‌ها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تأثیرگذار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باشد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زمینه‌های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جدیدی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کاربردهای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عملی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تحقیقاتی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امکانات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استفاده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از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بسیار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گسترده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است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پیشرفت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تکنولوژی،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کاربردهای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بیشتری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آن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شناسایی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خواهد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0C3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شد</w:t>
                            </w:r>
                            <w:r w:rsidRPr="003D0C3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367C5083" w14:textId="5D103B3E" w:rsidR="003D0C37" w:rsidRPr="00473D75" w:rsidRDefault="00473D75" w:rsidP="003D0C37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bookmarkStart w:id="0" w:name="_Hlk170072072"/>
                            <w:r w:rsidRPr="00473D75">
                              <w:rPr>
                                <w:rFonts w:cs="Times New Roman" w:hint="cs"/>
                                <w:b/>
                                <w:bCs/>
                                <w:color w:val="002060"/>
                                <w:sz w:val="44"/>
                                <w:szCs w:val="44"/>
                                <w:rtl/>
                                <w:lang w:bidi="fa-IR"/>
                              </w:rPr>
                              <w:t>_____________________________________________</w:t>
                            </w:r>
                          </w:p>
                          <w:bookmarkEnd w:id="0"/>
                          <w:p w14:paraId="5A2989EE" w14:textId="77777777" w:rsidR="003D0C37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069D4F39" w14:textId="77777777" w:rsidR="003D0C37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BF4F66D" w14:textId="77777777" w:rsidR="003D0C37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F9EA0B1" w14:textId="77777777" w:rsidR="003D0C37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387921F" w14:textId="77777777" w:rsidR="003D0C37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2FD97B6" w14:textId="77777777" w:rsidR="003D0C37" w:rsidRPr="00714782" w:rsidRDefault="003D0C37" w:rsidP="003D0C3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C50A7" id="_x0000_s1028" type="#_x0000_t202" style="position:absolute;margin-left:11.8pt;margin-top:139.1pt;width:516.3pt;height:563.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" filled="f" stroked="f">
                <v:textbox>
                  <w:txbxContent>
                    <w:p w14:paraId="39E09AA9" w14:textId="77777777" w:rsidR="00473D75" w:rsidRDefault="00473D75" w:rsidP="00473D75">
                      <w:pPr>
                        <w:bidi/>
                        <w:rPr>
                          <w:rFonts w:cs="Times New Roman"/>
                          <w:color w:val="C00000"/>
                          <w:rtl/>
                          <w:lang w:bidi="fa-IR"/>
                        </w:rPr>
                      </w:pPr>
                    </w:p>
                    <w:p w14:paraId="1ADD6A63" w14:textId="789A0874" w:rsidR="00473D75" w:rsidRPr="00473D75" w:rsidRDefault="003D0C37" w:rsidP="00473D75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C00000"/>
                          <w:rtl/>
                          <w:lang w:bidi="fa-IR"/>
                        </w:rPr>
                        <w:t>مقدمه: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="00473D75" w:rsidRPr="00473D75">
                        <w:rPr>
                          <w:rFonts w:cs="Times New Roman" w:hint="cs"/>
                          <w:b/>
                          <w:bCs/>
                          <w:color w:val="002060"/>
                          <w:sz w:val="44"/>
                          <w:szCs w:val="44"/>
                          <w:rtl/>
                          <w:lang w:bidi="fa-IR"/>
                        </w:rPr>
                        <w:t>_____________________________________________</w:t>
                      </w:r>
                    </w:p>
                    <w:p w14:paraId="1CFD2A8C" w14:textId="3B4705AC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>
                        <w:rPr>
                          <w:rFonts w:cs="Times New Roman" w:hint="cs"/>
                          <w:rtl/>
                          <w:lang w:bidi="fa-IR"/>
                        </w:rPr>
                        <w:t xml:space="preserve">این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پروژه‌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هدایت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می‌شود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شامل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بخش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اصلی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می‌باشد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:</w:t>
                      </w:r>
                    </w:p>
                    <w:p w14:paraId="37560CBC" w14:textId="77777777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7B3353E5" w14:textId="06F056B4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>1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lang w:bidi="fa-IR"/>
                        </w:rPr>
                        <w:t>.</w:t>
                      </w:r>
                      <w:r w:rsidRPr="003D0C37">
                        <w:rPr>
                          <w:rFonts w:cs="Times New Roman" w:hint="cs"/>
                          <w:color w:val="15578C" w:themeColor="accent3" w:themeShade="BF"/>
                          <w:rtl/>
                          <w:lang w:bidi="fa-IR"/>
                        </w:rPr>
                        <w:t xml:space="preserve"> واحد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color w:val="15578C" w:themeColor="accent3" w:themeShade="BF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بخش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شامل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آردوینو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نانو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عنوان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مغز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مرکزی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عمل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می‌کند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داده‌های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سنسور</w:t>
                      </w:r>
                      <w:r w:rsidRPr="003D0C37">
                        <w:rPr>
                          <w:rFonts w:cs="Times New Roman"/>
                          <w:u w:val="single"/>
                          <w:lang w:bidi="fa-IR"/>
                        </w:rPr>
                        <w:t xml:space="preserve"> MPU6050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دریافت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می‌کند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سنسور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قادر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تشخیص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جهت‌گیری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همچنین،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ماژول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بلوتوث</w:t>
                      </w:r>
                      <w:r w:rsidRPr="003D0C37">
                        <w:rPr>
                          <w:rFonts w:cs="Times New Roman"/>
                          <w:u w:val="single"/>
                          <w:lang w:bidi="fa-IR"/>
                        </w:rPr>
                        <w:t xml:space="preserve"> HC-05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 w:hint="cs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داده‌ها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واحد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دریافتی،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دکمه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فشاری</w:t>
                      </w:r>
                      <w:r>
                        <w:rPr>
                          <w:rFonts w:cs="Times New Roman" w:hint="cs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فعال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غیرفعال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کردن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سیستم،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9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تأمین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انرژی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تمام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قطعات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موجود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روی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برد</w:t>
                      </w:r>
                      <w:r w:rsidRPr="003D0C37">
                        <w:rPr>
                          <w:rFonts w:cs="Times New Roman"/>
                          <w:u w:val="single"/>
                          <w:lang w:bidi="fa-IR"/>
                        </w:rPr>
                        <w:t xml:space="preserve"> PCB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جوش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شده‌اند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7B2682F5" w14:textId="77777777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0F7ADA22" w14:textId="2B0E03C4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>2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lang w:bidi="fa-IR"/>
                        </w:rPr>
                        <w:t>.</w:t>
                      </w:r>
                      <w:r w:rsidRPr="003D0C37">
                        <w:rPr>
                          <w:rFonts w:cs="Times New Roman" w:hint="cs"/>
                          <w:color w:val="15578C" w:themeColor="accent3" w:themeShade="BF"/>
                          <w:rtl/>
                          <w:lang w:bidi="fa-IR"/>
                        </w:rPr>
                        <w:t xml:space="preserve"> واحد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color w:val="15578C" w:themeColor="accent3" w:themeShade="BF"/>
                          <w:rtl/>
                          <w:lang w:bidi="fa-IR"/>
                        </w:rPr>
                        <w:t>دریافتی</w:t>
                      </w:r>
                      <w:r w:rsidRPr="003D0C37">
                        <w:rPr>
                          <w:rFonts w:cs="Times New Roman"/>
                          <w:color w:val="15578C" w:themeColor="accent3" w:themeShade="BF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بخش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شامل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آردوینو</w:t>
                      </w:r>
                      <w:r w:rsidRPr="003D0C37">
                        <w:rPr>
                          <w:rFonts w:cs="Times New Roman"/>
                          <w:u w:val="single"/>
                          <w:lang w:bidi="fa-IR"/>
                        </w:rPr>
                        <w:t xml:space="preserve"> UNO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داده‌های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واحد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دریافت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می‌کند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درایور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موتور</w:t>
                      </w:r>
                      <w:r w:rsidRPr="003D0C37">
                        <w:rPr>
                          <w:rFonts w:cs="Times New Roman"/>
                          <w:u w:val="single"/>
                          <w:lang w:bidi="fa-IR"/>
                        </w:rPr>
                        <w:t xml:space="preserve"> H-bridge L293D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موتورهای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9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تغذیه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آردوینو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سایر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قطعات،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باتری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12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ولت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تغذیه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موتورها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رفته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علاوه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سنسور</w:t>
                      </w:r>
                      <w:r w:rsidRPr="003D0C37">
                        <w:rPr>
                          <w:rFonts w:cs="Times New Roman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u w:val="single"/>
                          <w:rtl/>
                          <w:lang w:bidi="fa-IR"/>
                        </w:rPr>
                        <w:t>اولتراسونیک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جلوگیری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برخورد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موانع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نصب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770EF7D4" w14:textId="77777777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2311A2C5" w14:textId="330574D0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داده‌های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حاصل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سنسور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MPU6050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توسط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آردوینو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نانو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پردازش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اساس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زاویه‌های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خاصی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جهت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مشخص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می‌کنند،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طریق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ماژول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بلوتوث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آردوینو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UNO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می‌شوند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مثال،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مقدار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محور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**x**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کمتر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**-17**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'F'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جلو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می‌شود،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بیشتر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**20**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'B'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عقب،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مقدار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محور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**y**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بیشتر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**30**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'R'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راست،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کمتر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**-30**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'L'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چپ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می‌شود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صورتی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هیچ‌کدام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شرایط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برآورده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نشوند،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کاراکتر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 xml:space="preserve"> 'S'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توقف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ارسال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می‌شود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3D0C37">
                        <w:rPr>
                          <w:rFonts w:cs="Times New Roman" w:hint="cs"/>
                          <w:b/>
                          <w:bCs/>
                          <w:color w:val="C00000"/>
                          <w:rtl/>
                          <w:lang w:bidi="fa-IR"/>
                        </w:rPr>
                        <w:t>کاربرد</w:t>
                      </w:r>
                      <w:r w:rsidRPr="003D0C37">
                        <w:rPr>
                          <w:rFonts w:cs="Times New Roman" w:hint="cs"/>
                          <w:color w:val="C00000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پروژه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می‌تواند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زمینه‌های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مختلفی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کاربرد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داشته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جمله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:</w:t>
                      </w:r>
                    </w:p>
                    <w:p w14:paraId="2A221519" w14:textId="0B04EBBB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آموزشی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عنوان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ابزار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آموزشی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دانش‌آموزان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دانشجویان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زمینه‌های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الکترونیک،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برنامه‌نویسی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78903B6B" w14:textId="222C1817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توانبخشی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کمک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افراد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معلولیت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جسمی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نیاز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تمرینات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حرکتی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دارند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504461D2" w14:textId="20212314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سرگرمی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عنوان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یک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اسباب‌بازی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پیشرفته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می‌تواند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تجربه‌ای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جذاب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تعاملی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کودکان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بزرگسالان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فراهم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6A698922" w14:textId="151E2D6D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پژوهشی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پروژه‌های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تحقیقاتی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بررسی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رابط‌های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کاربری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جدید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ارتباط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انسان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ماشین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6DBEC101" w14:textId="35DBC20C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صنعتی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کارخانه‌ها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محیط‌های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صنعتی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دستگاه‌ها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ماشین‌آلات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دور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49FF3388" w14:textId="5DD3A41C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پزشکی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ممکن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آینده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بتوان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تکنولوژی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دقیق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ابزارهای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جراحی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استفاده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کرد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5E68BF19" w14:textId="3FFB7C9D" w:rsidR="003D0C37" w:rsidRPr="003D0C37" w:rsidRDefault="003D0C37" w:rsidP="003D0C3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color w:val="00B050"/>
                          <w:rtl/>
                          <w:lang w:bidi="fa-IR"/>
                        </w:rPr>
                        <w:t>نظامی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: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سیستم‌های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کنترل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دور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هدایت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وسایل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نقلیه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بدون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سرنشین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یا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ربات‌های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اکتشافی</w:t>
                      </w:r>
                      <w:r w:rsidRPr="003D0C37">
                        <w:rPr>
                          <w:rFonts w:cs="Times New Roman"/>
                          <w:lang w:bidi="fa-IR"/>
                        </w:rPr>
                        <w:t>.</w:t>
                      </w:r>
                    </w:p>
                    <w:p w14:paraId="737801FD" w14:textId="77777777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14468A09" w14:textId="5DF133EE" w:rsidR="003D0C37" w:rsidRPr="003D0C37" w:rsidRDefault="003D0C37" w:rsidP="003D0C37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این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پروژه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نمونه‌ای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نوآوری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تکنولوژی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می‌تواند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در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بسیاری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بخش‌ها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تأثیرگذار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باشد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زمینه‌های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جدیدی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را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کاربردهای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عملی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تحقیقاتی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کند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.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امکانات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استفاده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از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بسیار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گسترده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است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و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با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پیشرفت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تکنولوژی،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کاربردهای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بیشتری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آن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شناسایی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خواهد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Pr="003D0C37">
                        <w:rPr>
                          <w:rFonts w:cs="Times New Roman" w:hint="cs"/>
                          <w:rtl/>
                          <w:lang w:bidi="fa-IR"/>
                        </w:rPr>
                        <w:t>شد</w:t>
                      </w:r>
                      <w:r w:rsidRPr="003D0C37">
                        <w:rPr>
                          <w:rFonts w:cs="Times New Roman"/>
                          <w:rtl/>
                          <w:lang w:bidi="fa-IR"/>
                        </w:rPr>
                        <w:t>.</w:t>
                      </w:r>
                    </w:p>
                    <w:p w14:paraId="367C5083" w14:textId="5D103B3E" w:rsidR="003D0C37" w:rsidRPr="00473D75" w:rsidRDefault="00473D75" w:rsidP="003D0C37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bookmarkStart w:id="1" w:name="_Hlk170072072"/>
                      <w:r w:rsidRPr="00473D75">
                        <w:rPr>
                          <w:rFonts w:cs="Times New Roman" w:hint="cs"/>
                          <w:b/>
                          <w:bCs/>
                          <w:color w:val="002060"/>
                          <w:sz w:val="44"/>
                          <w:szCs w:val="44"/>
                          <w:rtl/>
                          <w:lang w:bidi="fa-IR"/>
                        </w:rPr>
                        <w:t>_____________________________________________</w:t>
                      </w:r>
                    </w:p>
                    <w:bookmarkEnd w:id="1"/>
                    <w:p w14:paraId="5A2989EE" w14:textId="77777777" w:rsidR="003D0C37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069D4F39" w14:textId="77777777" w:rsidR="003D0C37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BF4F66D" w14:textId="77777777" w:rsidR="003D0C37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F9EA0B1" w14:textId="77777777" w:rsidR="003D0C37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387921F" w14:textId="77777777" w:rsidR="003D0C37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2FD97B6" w14:textId="77777777" w:rsidR="003D0C37" w:rsidRPr="00714782" w:rsidRDefault="003D0C37" w:rsidP="003D0C37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224563" wp14:editId="4100647C">
                <wp:simplePos x="0" y="0"/>
                <wp:positionH relativeFrom="margin">
                  <wp:posOffset>819150</wp:posOffset>
                </wp:positionH>
                <wp:positionV relativeFrom="margin">
                  <wp:posOffset>524652</wp:posOffset>
                </wp:positionV>
                <wp:extent cx="5191125" cy="613410"/>
                <wp:effectExtent l="0" t="0" r="28575" b="15240"/>
                <wp:wrapSquare wrapText="bothSides"/>
                <wp:docPr id="374161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CC861" w14:textId="77777777" w:rsidR="003D0C37" w:rsidRDefault="003D0C37" w:rsidP="003D0C37">
                            <w:pPr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00839C62" w14:textId="471BC762" w:rsidR="003D0C37" w:rsidRPr="003D0C37" w:rsidRDefault="003D0C37" w:rsidP="003D0C3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3D0C37">
                              <w:rPr>
                                <w:b/>
                                <w:bCs/>
                                <w:sz w:val="28"/>
                                <w:szCs w:val="28"/>
                                <w:lang w:bidi="fa-IR"/>
                              </w:rPr>
                              <w:t>THE PROCESS</w:t>
                            </w:r>
                          </w:p>
                          <w:p w14:paraId="214B672A" w14:textId="77777777" w:rsidR="003D0C37" w:rsidRDefault="003D0C37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64C183CF" w14:textId="77777777" w:rsidR="003D0C37" w:rsidRDefault="003D0C37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6EEA75F6" w14:textId="77777777" w:rsidR="003D0C37" w:rsidRDefault="003D0C37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33BC4F6F" w14:textId="77777777" w:rsidR="003D0C37" w:rsidRDefault="003D0C37" w:rsidP="00437FBB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4563" id="_x0000_s1029" type="#_x0000_t202" style="position:absolute;margin-left:64.5pt;margin-top:41.3pt;width:408.75pt;height:48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" strokeweight="1.5pt">
                <v:textbox>
                  <w:txbxContent>
                    <w:p w14:paraId="0FBCC861" w14:textId="77777777" w:rsidR="003D0C37" w:rsidRDefault="003D0C37" w:rsidP="003D0C37">
                      <w:pPr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00839C62" w14:textId="471BC762" w:rsidR="003D0C37" w:rsidRPr="003D0C37" w:rsidRDefault="003D0C37" w:rsidP="003D0C3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fa-IR"/>
                        </w:rPr>
                      </w:pPr>
                      <w:r w:rsidRPr="003D0C37">
                        <w:rPr>
                          <w:b/>
                          <w:bCs/>
                          <w:sz w:val="28"/>
                          <w:szCs w:val="28"/>
                          <w:lang w:bidi="fa-IR"/>
                        </w:rPr>
                        <w:t>THE PROCESS</w:t>
                      </w:r>
                    </w:p>
                    <w:p w14:paraId="214B672A" w14:textId="77777777" w:rsidR="003D0C37" w:rsidRDefault="003D0C37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64C183CF" w14:textId="77777777" w:rsidR="003D0C37" w:rsidRDefault="003D0C37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6EEA75F6" w14:textId="77777777" w:rsidR="003D0C37" w:rsidRDefault="003D0C37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  <w:p w14:paraId="33BC4F6F" w14:textId="77777777" w:rsidR="003D0C37" w:rsidRDefault="003D0C37" w:rsidP="00437FBB">
                      <w:pPr>
                        <w:bidi/>
                        <w:jc w:val="center"/>
                        <w:rPr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37FBB">
        <w:br w:type="page"/>
      </w:r>
      <w:r w:rsidRPr="004909D9">
        <w:rPr>
          <w:noProof/>
          <w:lang w:val="en-AU" w:eastAsia="en-AU"/>
        </w:rPr>
        <w:drawing>
          <wp:anchor distT="0" distB="0" distL="114300" distR="114300" simplePos="0" relativeHeight="251674624" behindDoc="1" locked="1" layoutInCell="1" allowOverlap="1" wp14:anchorId="20D40ECD" wp14:editId="2059C0B8">
            <wp:simplePos x="0" y="0"/>
            <wp:positionH relativeFrom="margin">
              <wp:posOffset>-41275</wp:posOffset>
            </wp:positionH>
            <wp:positionV relativeFrom="paragraph">
              <wp:posOffset>-109220</wp:posOffset>
            </wp:positionV>
            <wp:extent cx="6858000" cy="1842135"/>
            <wp:effectExtent l="0" t="0" r="0" b="5715"/>
            <wp:wrapNone/>
            <wp:docPr id="5" name="Picture 5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03.pn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C78E5" w14:textId="4962B3BB" w:rsidR="00E74B29" w:rsidRDefault="009D20F4" w:rsidP="0048120C">
      <w:pPr>
        <w:pStyle w:val="GraphicAnchor"/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FDB617A" wp14:editId="09C40E15">
                <wp:simplePos x="0" y="0"/>
                <wp:positionH relativeFrom="margin">
                  <wp:posOffset>74930</wp:posOffset>
                </wp:positionH>
                <wp:positionV relativeFrom="margin">
                  <wp:posOffset>60960</wp:posOffset>
                </wp:positionV>
                <wp:extent cx="6734175" cy="9157335"/>
                <wp:effectExtent l="0" t="0" r="0" b="5715"/>
                <wp:wrapThrough wrapText="bothSides">
                  <wp:wrapPolygon edited="0">
                    <wp:start x="122" y="0"/>
                    <wp:lineTo x="122" y="21569"/>
                    <wp:lineTo x="21386" y="21569"/>
                    <wp:lineTo x="21386" y="0"/>
                    <wp:lineTo x="122" y="0"/>
                  </wp:wrapPolygon>
                </wp:wrapThrough>
                <wp:docPr id="2037826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4175" cy="915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D29AAD" w14:textId="77777777" w:rsidR="00FD0133" w:rsidRDefault="003D2662" w:rsidP="003D2662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  <w:t>روش کار:</w:t>
                            </w:r>
                            <w:bookmarkStart w:id="2" w:name="_Hlk170077024"/>
                            <w:r w:rsidR="00845E2C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  <w:t xml:space="preserve">  </w:t>
                            </w:r>
                          </w:p>
                          <w:p w14:paraId="07F6972E" w14:textId="2657A7F1" w:rsidR="003D2662" w:rsidRDefault="00845E2C" w:rsidP="00FD0133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45E2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1</w:t>
                            </w:r>
                            <w:r w:rsidR="003D2662" w:rsidRPr="00845E2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D2662" w:rsidRPr="003D266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مواد و قطعات مورد نیاز:</w:t>
                            </w:r>
                            <w:bookmarkEnd w:id="2"/>
                            <w:r w:rsid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tbl>
                            <w:tblPr>
                              <w:tblStyle w:val="GridTable1Light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42"/>
                              <w:gridCol w:w="2119"/>
                              <w:gridCol w:w="2001"/>
                              <w:gridCol w:w="2097"/>
                              <w:gridCol w:w="1848"/>
                            </w:tblGrid>
                            <w:tr w:rsidR="00F04869" w14:paraId="2AD40D08" w14:textId="77590C06" w:rsidTr="003A212F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5FED523A" w14:textId="4E0AA2CE" w:rsidR="009D20F4" w:rsidRPr="003D2662" w:rsidRDefault="009D20F4" w:rsidP="003D2662">
                                  <w:pPr>
                                    <w:bidi/>
                                    <w:jc w:val="center"/>
                                    <w:rPr>
                                      <w:color w:val="C00000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color w:val="C00000"/>
                                      <w:rtl/>
                                      <w:lang w:bidi="fa-IR"/>
                                    </w:rPr>
                                    <w:t>نام قطعه</w:t>
                                  </w:r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5CD6785A" w14:textId="32DB1E28" w:rsidR="009D20F4" w:rsidRPr="003D2662" w:rsidRDefault="009D20F4" w:rsidP="003D2662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C00000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color w:val="C00000"/>
                                      <w:rtl/>
                                      <w:lang w:bidi="fa-IR"/>
                                    </w:rPr>
                                    <w:t>تعداد مورد نیاز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71C2D829" w14:textId="4E46FBB7" w:rsidR="009D20F4" w:rsidRPr="003D2662" w:rsidRDefault="009D20F4" w:rsidP="003D2662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C00000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color w:val="C00000"/>
                                      <w:rtl/>
                                      <w:lang w:bidi="fa-IR"/>
                                    </w:rPr>
                                    <w:t>بخش به کار رفته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1EDE9A0F" w14:textId="0A080C0C" w:rsidR="009D20F4" w:rsidRPr="003D2662" w:rsidRDefault="009D20F4" w:rsidP="003D2662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C00000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color w:val="C00000"/>
                                      <w:rtl/>
                                      <w:lang w:bidi="fa-IR"/>
                                    </w:rPr>
                                    <w:t>توضیحات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2E2F4CB9" w14:textId="647A11F2" w:rsidR="009D20F4" w:rsidRPr="003D2662" w:rsidRDefault="009D20F4" w:rsidP="003D2662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C0000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olor w:val="C00000"/>
                                      <w:rtl/>
                                      <w:lang w:bidi="fa-IR"/>
                                    </w:rPr>
                                    <w:t>عکس</w:t>
                                  </w:r>
                                </w:p>
                              </w:tc>
                            </w:tr>
                            <w:tr w:rsidR="00F04869" w14:paraId="6181C37C" w14:textId="679F2980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41BF8366" w14:textId="3F69ACEB" w:rsidR="009D20F4" w:rsidRPr="00516043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hyperlink r:id="rId16" w:history="1"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آردوینو نانو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b w:val="0"/>
                                        <w:bCs w:val="0"/>
                                        <w:lang w:bidi="fa-IR"/>
                                      </w:rPr>
                                      <w:t>R3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63378476" w14:textId="2068342E" w:rsidR="009D20F4" w:rsidRPr="003D2662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B4FE155" w14:textId="0B6DDB87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ارسال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روی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63E19E46" w14:textId="7973FD6D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ارسالی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داده‌های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حرکتی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از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سنسور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  <w:t>MPU6050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پردازش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6007FA9A" w14:textId="2E52CE64" w:rsidR="009D20F4" w:rsidRPr="00516043" w:rsidRDefault="00C97A6B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lang w:bidi="fa-IR"/>
                                    </w:rPr>
                                    <w:drawing>
                                      <wp:inline distT="0" distB="0" distL="0" distR="0" wp14:anchorId="49E9D2FD" wp14:editId="7A22CCDF">
                                        <wp:extent cx="859809" cy="683922"/>
                                        <wp:effectExtent l="0" t="0" r="0" b="1905"/>
                                        <wp:docPr id="113488376" name="Pictur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88237" cy="7065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33BA4D95" w14:textId="2D25BD63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15D16EE1" w14:textId="5E6D9735" w:rsidR="009D20F4" w:rsidRPr="003D2662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</w:pPr>
                                  <w:hyperlink r:id="rId18" w:anchor=":~:text=%D9%85%D8%A7%DA%98%D9%88%D9%84%20MPU6050%20%DB%8C%DA%A9%20%D8%AA%D8%B1%D8%A7%D8%B4%D9%87%20%D9%81%D8%B4%D8%B1%D8%AF%D9%87,%DB%8C%D8%A7%20%D8%B4%D8%AA%D8%A7%D8%A8%E2%80%8C%D8%B3%D9%86%D8%AC%20%D8%B3%D9%87%E2%80%8C%D9%85%D8%AD%D9%88%D8%B1%D9%87%20%D9%86%DB%8C%D8%B2%20%D9%85%DB%8C%E2%80%8C%DA%AF%D9%88%DB%8C%D9%86%D8%AF." w:history="1"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>سنسور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lang w:bidi="fa-IR"/>
                                      </w:rPr>
                                      <w:t>MPU6050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1E977466" w14:textId="4D81DBFB" w:rsidR="009D20F4" w:rsidRPr="003D2662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33592B8C" w14:textId="1DC7851E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ارسال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روی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7EE86010" w14:textId="6D725277" w:rsidR="009D20F4" w:rsidRPr="007A6097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سنسور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  <w:t>MPU6050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حرکات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جهت‌گیری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اندازه‌گیری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اطلاعات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کنترل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جهت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حرکت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آردوینو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نانو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ارسال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1BDF57D5" w14:textId="0A1DE716" w:rsidR="009D20F4" w:rsidRPr="00ED2C72" w:rsidRDefault="003A212F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 w:hint="cs"/>
                                      <w:noProof/>
                                      <w:sz w:val="22"/>
                                      <w:szCs w:val="22"/>
                                      <w:lang w:bidi="fa-IR"/>
                                    </w:rPr>
                                    <w:drawing>
                                      <wp:inline distT="0" distB="0" distL="0" distR="0" wp14:anchorId="3836FC74" wp14:editId="4331F3D8">
                                        <wp:extent cx="907415" cy="648269"/>
                                        <wp:effectExtent l="0" t="0" r="6985" b="0"/>
                                        <wp:docPr id="178426413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940554" cy="6719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2DDEF5FC" w14:textId="62394A30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03E51E55" w14:textId="481918D8" w:rsidR="003A212F" w:rsidRPr="00FF6D6A" w:rsidRDefault="00FF6D6A" w:rsidP="003D731D">
                                  <w:pPr>
                                    <w:bidi/>
                                    <w:rPr>
                                      <w:rStyle w:val="Hyperlink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lang w:bidi="fa-IR"/>
                                    </w:rPr>
                                    <w:instrText>HYPERLINK</w:instrText>
                                  </w:r>
                                  <w:r>
                                    <w:rPr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instrText xml:space="preserve"> "</w:instrText>
                                  </w:r>
                                  <w:r>
                                    <w:rPr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lang w:bidi="fa-IR"/>
                                    </w:rPr>
                                    <w:instrText>https://fa.wikipedia.org/wiki/%D8%AF%DA%A9%D9%85%D9%87_%D9%81%D8%B4%D8%A7%D8%B1%DB%8C</w:instrText>
                                  </w:r>
                                  <w:r>
                                    <w:rPr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instrText>"</w:instrTex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instrText xml:space="preserve"> \</w:instrTex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lang w:bidi="fa-IR"/>
                                    </w:rPr>
                                    <w:instrText>l</w:instrTex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instrText xml:space="preserve"> ":~:</w:instrTex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lang w:bidi="fa-IR"/>
                                    </w:rPr>
                                    <w:instrText>text=%D8%B4%D8%B3%D8%AA%DB%8C%20%DB%8C%D8%A7%20%D8%AF%DA%A9%D9%85%D9%87%20(%D8%AF%DA%AF%D9%85%D9%87)%20%D9%81%D8%B4%D8%A7%D8%B1%DB%8C,%D9%85%D8%AF%D8%A7%D8%B1%20%D8%B1%D8%A7%20%D8%AF%D9%88%D8%A8%D8%A7%D8%B1%D9%87%20%D9%82%D8%B7%D8%B9%20%D9%85%DB%8C%E2%80%8C%DA%A9%D9%86%D8%AF%20</w:instrText>
                                  </w:r>
                                  <w:r>
                                    <w:rPr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instrText>."</w:instrText>
                                  </w:r>
                                  <w:r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</w:r>
                                  <w:r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fldChar w:fldCharType="separate"/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دکمه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فشاری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کلید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فشاری،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سری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lang w:bidi="fa-IR"/>
                                    </w:rPr>
                                    <w:t>APEM A01</w:t>
                                  </w:r>
                                  <w:r w:rsidR="009D20F4" w:rsidRPr="00FF6D6A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  <w:p w14:paraId="4F4A23BD" w14:textId="7C0992EF" w:rsidR="009D20F4" w:rsidRPr="003A212F" w:rsidRDefault="00FF6D6A" w:rsidP="003A212F">
                                  <w:pPr>
                                    <w:bidi/>
                                    <w:jc w:val="center"/>
                                    <w:rPr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2E61C5EB" w14:textId="258C0B81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504E6FF2" w14:textId="77DBEB86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ارسال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روی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77F284D6" w14:textId="4934FA30" w:rsidR="009D20F4" w:rsidRPr="007A6097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عنوان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دکمه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فعال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/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غیرفعال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سازی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سیستم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ارسالی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7A6097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4ADFFC09" w14:textId="517211B8" w:rsidR="009D20F4" w:rsidRPr="00ED2C72" w:rsidRDefault="003D731D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3D731D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0C0F6B86" wp14:editId="7C9A95CF">
                                        <wp:extent cx="621030" cy="389255"/>
                                        <wp:effectExtent l="0" t="0" r="7620" b="0"/>
                                        <wp:docPr id="280801143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1030" cy="389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A6097" w14:paraId="5A115F70" w14:textId="77777777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73410066" w14:textId="4EF3B56D" w:rsidR="007A6097" w:rsidRDefault="00000000" w:rsidP="003D731D">
                                  <w:pPr>
                                    <w:bidi/>
                                    <w:rPr>
                                      <w:rFonts w:cs="Times New Roman"/>
                                      <w:sz w:val="22"/>
                                      <w:szCs w:val="22"/>
                                      <w:rtl/>
                                      <w:lang w:bidi="fa-IR"/>
                                    </w:rPr>
                                  </w:pPr>
                                  <w:hyperlink r:id="rId21" w:anchor=":~:text=%D9%85%D8%A7%DA%98%D9%88%D9%84%20%D9%87%D8%A7%DB%8C%20%D9%85%D8%A8%D8%AF%D9%84%20%D8%B3%D8%B1%DB%8C%D8%A7%D9%84%20FTDI,%D9%85%D9%88%D8%B1%D8%AF%20%D8%A7%D8%B3%D8%AA%D9%81%D8%A7%D8%AF%D9%87%20%D9%82%D8%B1%D8%A7%D8%B1%20%D9%85%DB%8C%20%DA%AF%DB%8C%D8%B1%D8%AF." w:history="1">
                                    <w:r w:rsidR="00845E2C" w:rsidRPr="001B1F74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>مبدل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lang w:bidi="fa-IR"/>
                                      </w:rPr>
                                      <w:t>USB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>به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>سریال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lang w:bidi="fa-IR"/>
                                      </w:rPr>
                                      <w:t>FT232RL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 xml:space="preserve"> (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lang w:bidi="fa-IR"/>
                                      </w:rPr>
                                      <w:t>FTDI Converter</w:t>
                                    </w:r>
                                    <w:r w:rsidR="00845E2C" w:rsidRPr="001B1F74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sz w:val="22"/>
                                        <w:szCs w:val="22"/>
                                        <w:rtl/>
                                        <w:lang w:bidi="fa-IR"/>
                                      </w:rPr>
                                      <w:t>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1FB938B3" w14:textId="2A54A9E1" w:rsidR="007A6097" w:rsidRPr="003D2662" w:rsidRDefault="007A6097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FC0F762" w14:textId="3B08080A" w:rsidR="007A6097" w:rsidRPr="003D2662" w:rsidRDefault="007A6097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7A6097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ارسال</w:t>
                                  </w:r>
                                  <w:r w:rsidRP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7A6097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روی</w:t>
                                  </w:r>
                                  <w:r w:rsidRP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دست</w:t>
                                  </w:r>
                                  <w:r w:rsidRP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48DF2199" w14:textId="7CBA85BD" w:rsidR="007A6097" w:rsidRPr="001B1F74" w:rsidRDefault="00845E2C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بارگذاری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کد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آردوینو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نانو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استفاده</w:t>
                                  </w:r>
                                  <w:r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می‌شو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د</w:t>
                                  </w:r>
                                  <w:r w:rsidR="001B1F74" w:rsidRPr="001B1F74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استفاده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می‌شود،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زیرا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آردوینو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نانو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lang w:bidi="fa-IR"/>
                                    </w:rPr>
                                    <w:t>R3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طور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مستقیم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پورت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lang w:bidi="fa-IR"/>
                                    </w:rPr>
                                    <w:t>USB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اتصال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کامپیوتر</w:t>
                                  </w:r>
                                  <w:r w:rsidR="001B1F74" w:rsidRPr="001B1F74">
                                    <w:rPr>
                                      <w:rFonts w:cs="Times New Roman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1B1F74" w:rsidRPr="001B1F74">
                                    <w:rPr>
                                      <w:rFonts w:cs="Times New Roman" w:hint="cs"/>
                                      <w:b/>
                                      <w:bCs/>
                                      <w:sz w:val="16"/>
                                      <w:szCs w:val="16"/>
                                      <w:rtl/>
                                      <w:lang w:bidi="fa-IR"/>
                                    </w:rPr>
                                    <w:t>ندارد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3318D0DC" w14:textId="51FD4FF6" w:rsidR="007A6097" w:rsidRPr="003D731D" w:rsidRDefault="00845E2C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845E2C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BBCD70F" wp14:editId="5A4D1509">
                                        <wp:extent cx="806507" cy="531868"/>
                                        <wp:effectExtent l="0" t="0" r="0" b="1905"/>
                                        <wp:docPr id="900049689" name="Picture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20407" cy="5410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A212F" w14:paraId="3F27AD0D" w14:textId="0DD4D4FE" w:rsidTr="00CD2863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307" w:type="dxa"/>
                                  <w:gridSpan w:val="5"/>
                                  <w:shd w:val="clear" w:color="auto" w:fill="000000" w:themeFill="text1"/>
                                </w:tcPr>
                                <w:p w14:paraId="38FBC115" w14:textId="77777777" w:rsidR="003A212F" w:rsidRDefault="003A212F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</w:p>
                              </w:tc>
                            </w:tr>
                            <w:tr w:rsidR="00F04869" w14:paraId="71EED64D" w14:textId="2D2B0DEF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38EFCE7D" w14:textId="0540A9AD" w:rsidR="009D20F4" w:rsidRPr="003D2662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hyperlink r:id="rId23" w:history="1"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آردوینو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lang w:bidi="fa-IR"/>
                                      </w:rPr>
                                      <w:t>UNO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62D17211" w14:textId="5AE306AA" w:rsidR="009D20F4" w:rsidRPr="003D2662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811DC28" w14:textId="2781AE4E" w:rsidR="009D20F4" w:rsidRPr="003D2662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0037A62E" w14:textId="09FB46F6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عنوان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مغز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اصلی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عمل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دستورات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کنترل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پردازش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67C2525A" w14:textId="6EA8E25D" w:rsidR="009D20F4" w:rsidRPr="00516043" w:rsidRDefault="00F04869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B58EFE" wp14:editId="48B7D034">
                                        <wp:extent cx="787487" cy="552734"/>
                                        <wp:effectExtent l="0" t="0" r="0" b="0"/>
                                        <wp:docPr id="1821036322" name="Picture 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27680" cy="5809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53A992BA" w14:textId="24DE404E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208ADE93" w14:textId="7E2980D4" w:rsidR="009D20F4" w:rsidRPr="00C913AD" w:rsidRDefault="00C913AD" w:rsidP="00516043">
                                  <w:pPr>
                                    <w:bidi/>
                                    <w:jc w:val="center"/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cs="Times New Roman" w:hint="cs"/>
                                      <w:lang w:bidi="fa-IR"/>
                                    </w:rPr>
                                    <w:instrText>HYPERLINK</w:instrText>
                                  </w:r>
                                  <w:r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instrText xml:space="preserve"> "</w:instrText>
                                  </w:r>
                                  <w:r>
                                    <w:rPr>
                                      <w:rFonts w:cs="Times New Roman" w:hint="cs"/>
                                      <w:lang w:bidi="fa-IR"/>
                                    </w:rPr>
                                    <w:instrText>https://irenx.ir/arduino/motor-speed-direction-l293d-arduino</w:instrText>
                                  </w:r>
                                  <w:r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instrText>/"</w:instrText>
                                  </w: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separate"/>
                                  </w:r>
                                  <w:r w:rsidR="009D20F4" w:rsidRPr="00C913AD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درایور</w:t>
                                  </w:r>
                                  <w:r w:rsidR="009D20F4" w:rsidRPr="00C913AD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C913AD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موتور</w:t>
                                  </w:r>
                                  <w:r w:rsidR="009D20F4" w:rsidRPr="00C913AD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C913AD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دوگانه</w:t>
                                  </w:r>
                                </w:p>
                                <w:p w14:paraId="2404BACF" w14:textId="19C0DCB8" w:rsidR="009D20F4" w:rsidRDefault="009D20F4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C913AD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C913AD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lang w:bidi="fa-IR"/>
                                    </w:rPr>
                                    <w:t>H-Bridge L293D</w:t>
                                  </w:r>
                                  <w:r w:rsidR="00C913AD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03EA6ECE" w14:textId="2D00D085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3A371373" w14:textId="2E566C43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2411321B" w14:textId="4E43AD64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این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درایور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آردوینو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  <w:t>UNO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اجازه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می‌دهد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تا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جریان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الکتریکی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موتورها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کنترل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کند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7D55C29B" w14:textId="09B6D4F6" w:rsidR="009D20F4" w:rsidRPr="00ED2C72" w:rsidRDefault="00F04869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796D8E" wp14:editId="2F7112CE">
                                        <wp:extent cx="969582" cy="566382"/>
                                        <wp:effectExtent l="0" t="0" r="2540" b="5715"/>
                                        <wp:docPr id="1546922542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02829" cy="5858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6EE9B84C" w14:textId="5E179F14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2B6EC4C2" w14:textId="5D5ED161" w:rsidR="009D20F4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hyperlink r:id="rId26" w:history="1"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باتری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قابل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شارژ،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لیتیوم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یون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(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برای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تغذیه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موتورها</w:t>
                                    </w:r>
                                    <w:r w:rsidR="009D20F4" w:rsidRPr="00C913AD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4F5AF159" w14:textId="42D7E47D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77D6C6AC" w14:textId="6CD3336D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3FD73156" w14:textId="181120B9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تغذیه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موتورهای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4B3EBC53" w14:textId="3C48CE80" w:rsidR="009D20F4" w:rsidRPr="00ED2C72" w:rsidRDefault="003D731D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3D731D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1C7D7314" wp14:editId="69BB9E1E">
                                        <wp:extent cx="688340" cy="545910"/>
                                        <wp:effectExtent l="0" t="0" r="0" b="6985"/>
                                        <wp:docPr id="1735418234" name="Picture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95549" cy="5516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4A724464" w14:textId="30CB1751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13E9BA07" w14:textId="2A406219" w:rsidR="009D20F4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hyperlink r:id="rId28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کلید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لغزنده</w:t>
                                    </w:r>
                                    <w:r w:rsidR="003D731D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lang w:bidi="fa-IR"/>
                                      </w:rPr>
                                      <w:br/>
                                    </w:r>
                                    <w:r w:rsidR="003D731D" w:rsidRPr="007A6097">
                                      <w:rPr>
                                        <w:rStyle w:val="Hyperlink"/>
                                        <w:b w:val="0"/>
                                        <w:bCs w:val="0"/>
                                        <w:sz w:val="18"/>
                                        <w:szCs w:val="18"/>
                                        <w:lang w:bidi="fa-IR"/>
                                      </w:rPr>
                                      <w:t>E-SWITCH EG1218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6FE8A0EB" w14:textId="015F6241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392627FD" w14:textId="55A309CF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08C4B4C7" w14:textId="1716B471" w:rsidR="009D20F4" w:rsidRPr="00FD0133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ممکن است برای تغییر حالت‌های عملیاتی ربات در واحد دریافتی استفاده شود</w:t>
                                  </w:r>
                                  <w:r w:rsidRPr="00FD0133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7A4A5E68" w14:textId="634C19A5" w:rsidR="009D20F4" w:rsidRPr="00ED2C72" w:rsidRDefault="003D731D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3D731D">
                                    <w:rPr>
                                      <w:rFonts w:cs="Times New Roman"/>
                                      <w:noProof/>
                                      <w:sz w:val="20"/>
                                      <w:szCs w:val="20"/>
                                      <w:rtl/>
                                    </w:rPr>
                                    <w:drawing>
                                      <wp:inline distT="0" distB="0" distL="0" distR="0" wp14:anchorId="128A2185" wp14:editId="57AE530A">
                                        <wp:extent cx="470260" cy="402609"/>
                                        <wp:effectExtent l="0" t="0" r="6350" b="0"/>
                                        <wp:docPr id="255710136" name="Picture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479576" cy="410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671CC08D" w14:textId="1214AFC6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3ACEEB6A" w14:textId="27E39E72" w:rsidR="009D20F4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hyperlink r:id="rId30" w:anchor=":~:text=%D8%A7%DB%8C%D9%86%20%DA%86%D8%B1%D8%AE%D9%87%D8%A7%20%DB%8C%DA%A9%20%D8%B3%DB%8C%D8%B3%D8%AA%D9%85%20%DA%86%D9%86%D8%AF,%DB%8C%D8%A7%20omni%20%D9%87%D9%85%20%DA%AF%D9%81%D8%AA%D9%87%20%D9%85%DB%8C%E2%80%8C%D8%B4%D9%88%D8%AF.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چرخ‌های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ربات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7E3F8D4D" w14:textId="62CFAD5A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2</w:t>
                                  </w: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48D46624" w14:textId="78C3315D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40627189" w14:textId="6F11B666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ساخت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اسکلت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حرکتی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می‌روند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3EA7F94D" w14:textId="2AB767E9" w:rsidR="009D20F4" w:rsidRPr="00ED2C72" w:rsidRDefault="003D731D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3D731D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1E408325" wp14:editId="59C54451">
                                        <wp:extent cx="525439" cy="525439"/>
                                        <wp:effectExtent l="0" t="0" r="8255" b="8255"/>
                                        <wp:docPr id="858644531" name="Picture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56385" cy="5563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2D794F99" w14:textId="4D13C58E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5513CB8C" w14:textId="53E99C08" w:rsidR="009D20F4" w:rsidRDefault="00000000" w:rsidP="00516043">
                                  <w:pPr>
                                    <w:bidi/>
                                    <w:jc w:val="center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hyperlink r:id="rId32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شاسی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ربات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58E03C62" w14:textId="7598E0B8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1×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411062C6" w14:textId="1012B130" w:rsidR="009D20F4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74B2A4B8" w14:textId="03D0747E" w:rsidR="009D20F4" w:rsidRPr="00FD0133" w:rsidRDefault="009D20F4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ساخت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بدنه ربات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می‌روند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0A8EB67A" w14:textId="24534988" w:rsidR="009D20F4" w:rsidRPr="00ED2C72" w:rsidRDefault="003D731D" w:rsidP="00516043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3D731D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70A92F7" wp14:editId="51F15C82">
                                        <wp:extent cx="649666" cy="525439"/>
                                        <wp:effectExtent l="0" t="0" r="0" b="8255"/>
                                        <wp:docPr id="2590026" name="Picture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64130" cy="5371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6EDEE1C1" w14:textId="1FFB0A4A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0FAB5CE9" w14:textId="534341AB" w:rsidR="009D20F4" w:rsidRPr="007A6097" w:rsidRDefault="007A6097" w:rsidP="00ED2C72">
                                  <w:pPr>
                                    <w:bidi/>
                                    <w:jc w:val="center"/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cs="Times New Roman" w:hint="cs"/>
                                      <w:lang w:bidi="fa-IR"/>
                                    </w:rPr>
                                    <w:instrText>HYPERLINK</w:instrText>
                                  </w:r>
                                  <w:r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instrText xml:space="preserve"> "</w:instrText>
                                  </w:r>
                                  <w:r>
                                    <w:rPr>
                                      <w:rFonts w:cs="Times New Roman" w:hint="cs"/>
                                      <w:lang w:bidi="fa-IR"/>
                                    </w:rPr>
                                    <w:instrText>https://ewink.ir/wiki/knowledge-base/hc-sr04-hc-sr05-complete-guide-in-persian</w:instrText>
                                  </w:r>
                                  <w:r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instrText>/"</w:instrText>
                                  </w: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r>
                                  <w:r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separate"/>
                                  </w:r>
                                  <w:r w:rsidR="009D20F4" w:rsidRPr="007A6097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سنسور</w:t>
                                  </w:r>
                                  <w:r w:rsidR="009D20F4"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="009D20F4" w:rsidRPr="007A6097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اولتراسونیک</w:t>
                                  </w:r>
                                  <w:r w:rsidR="009D20F4"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</w:p>
                                <w:p w14:paraId="7D60F9FD" w14:textId="526B0437" w:rsidR="009D20F4" w:rsidRPr="003D2662" w:rsidRDefault="009D20F4" w:rsidP="00ED2C72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lang w:bidi="fa-IR"/>
                                    </w:rPr>
                                    <w:t>HC-SR04</w:t>
                                  </w:r>
                                  <w:r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7A6097">
                                    <w:rPr>
                                      <w:rStyle w:val="Hyperlink"/>
                                      <w:rFonts w:cs="Times New Roman" w:hint="cs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عمومی</w:t>
                                  </w:r>
                                  <w:r w:rsidRPr="007A6097">
                                    <w:rPr>
                                      <w:rStyle w:val="Hyperlink"/>
                                      <w:rFonts w:cs="Times New Roman"/>
                                      <w:b w:val="0"/>
                                      <w:bCs w:val="0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  <w:r w:rsidR="007A6097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0C635C6B" w14:textId="74F6DA4E" w:rsidR="009D20F4" w:rsidRPr="003D2662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1</w:t>
                                  </w:r>
                                  <w:r w:rsidRPr="00ED2C7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5ADD31F0" w14:textId="68DF91B3" w:rsidR="009D20F4" w:rsidRPr="003D2662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(</w:t>
                                  </w:r>
                                  <w:r w:rsidRPr="003D266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3D266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72D19F73" w14:textId="724FF244" w:rsidR="009D20F4" w:rsidRPr="00FD0133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ربات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کمک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تا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از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برخورد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موانع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جلوگیری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کند.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7CC6738C" w14:textId="3C750EA8" w:rsidR="009D20F4" w:rsidRPr="00ED2C72" w:rsidRDefault="00F04869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F04869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2CC978FE" wp14:editId="25BEAEE0">
                                        <wp:extent cx="648269" cy="648269"/>
                                        <wp:effectExtent l="0" t="0" r="0" b="0"/>
                                        <wp:docPr id="440127909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69935" cy="669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A212F" w14:paraId="4F86BD78" w14:textId="644BCAAD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307" w:type="dxa"/>
                                  <w:gridSpan w:val="5"/>
                                  <w:shd w:val="clear" w:color="auto" w:fill="000000" w:themeFill="text1"/>
                                </w:tcPr>
                                <w:p w14:paraId="4AAB42C3" w14:textId="77777777" w:rsidR="003A212F" w:rsidRPr="00ED2C72" w:rsidRDefault="003A212F" w:rsidP="00ED2C72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</w:p>
                              </w:tc>
                            </w:tr>
                            <w:tr w:rsidR="00F04869" w14:paraId="7EE22854" w14:textId="272D0C9B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2EF61522" w14:textId="4A408E48" w:rsidR="009D20F4" w:rsidRPr="003D2662" w:rsidRDefault="00000000" w:rsidP="00ED2C72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hyperlink r:id="rId35" w:anchor=":~:text=%D9%85%D8%A7%DA%98%D9%88%D9%84%20HC%2D05%20%DB%8C%DA%A9%20%D9%85%D8%A7%DA%98%D9%88%D9%84,%D8%A7%D9%85%DA%A9%D8%A7%D9%86%E2%80%8C%D9%BE%D8%B0%DB%8C%D8%B1%20%D8%A7%D8%B3%D8%AA.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ماژول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بلوتوث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lang w:bidi="fa-IR"/>
                                      </w:rPr>
                                      <w:t>HC-05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31957765" w14:textId="54EC7349" w:rsidR="009D20F4" w:rsidRPr="003D2662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ED2C7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2×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4E122074" w14:textId="607069CB" w:rsidR="009D20F4" w:rsidRPr="003D2662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ED2C7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ED2C7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ED2C7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ED2C72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ED2C72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2873D5EA" w14:textId="39821816" w:rsidR="009D20F4" w:rsidRPr="00FD0133" w:rsidRDefault="009D20F4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کار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می‌رود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ارتباط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بی‌سیم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بین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ارسالی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دریافتی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را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برقرار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می‌کند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06496104" w14:textId="6266D935" w:rsidR="009D20F4" w:rsidRPr="00ED2C72" w:rsidRDefault="00F04869" w:rsidP="00ED2C72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F04869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4358525E" wp14:editId="16DC2C88">
                                        <wp:extent cx="655849" cy="545910"/>
                                        <wp:effectExtent l="0" t="0" r="0" b="6985"/>
                                        <wp:docPr id="1405621601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66201" cy="5545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2D7457B4" w14:textId="481B8D9A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3CA2BC07" w14:textId="2BE22FCF" w:rsidR="009D20F4" w:rsidRPr="00ED2C72" w:rsidRDefault="00000000" w:rsidP="004A210E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hyperlink r:id="rId37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برد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lang w:bidi="fa-IR"/>
                                      </w:rPr>
                                      <w:t>PCB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4A142C8A" w14:textId="76D35649" w:rsidR="009D20F4" w:rsidRPr="00ED2C72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2</w:t>
                                  </w:r>
                                  <w:r w:rsidRPr="003D2662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02FD755D" w14:textId="358883AD" w:rsidR="009D20F4" w:rsidRPr="00ED2C72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4A210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4A210E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4A210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4A210E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4A210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508C3259" w14:textId="41D3C402" w:rsidR="009D20F4" w:rsidRPr="00FD0133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نصب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اتصال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قطعات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الکترونیکی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استفاده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می‌شود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64141ACB" w14:textId="0E6FDB97" w:rsidR="009D20F4" w:rsidRPr="00ED2C72" w:rsidRDefault="003D731D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3D731D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33DE3BF5" wp14:editId="6B206627">
                                        <wp:extent cx="622944" cy="622944"/>
                                        <wp:effectExtent l="0" t="0" r="5715" b="5715"/>
                                        <wp:docPr id="440376205" name="Picture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46977" cy="6469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04869" w14:paraId="1ECFEF21" w14:textId="7254D361" w:rsidTr="003A212F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242" w:type="dxa"/>
                                </w:tcPr>
                                <w:p w14:paraId="3785C036" w14:textId="286BD457" w:rsidR="009D20F4" w:rsidRPr="003D2662" w:rsidRDefault="00000000" w:rsidP="004A210E">
                                  <w:pPr>
                                    <w:bidi/>
                                    <w:jc w:val="center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hyperlink r:id="rId39" w:history="1"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باتری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9 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ولت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 xml:space="preserve"> (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 w:hint="cs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عمومی</w:t>
                                    </w:r>
                                    <w:r w:rsidR="009D20F4" w:rsidRPr="007A6097">
                                      <w:rPr>
                                        <w:rStyle w:val="Hyperlink"/>
                                        <w:rFonts w:cs="Times New Roman"/>
                                        <w:b w:val="0"/>
                                        <w:bCs w:val="0"/>
                                        <w:rtl/>
                                        <w:lang w:bidi="fa-IR"/>
                                      </w:rPr>
                                      <w:t>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2119" w:type="dxa"/>
                                </w:tcPr>
                                <w:p w14:paraId="212BAD1D" w14:textId="731432E5" w:rsidR="009D20F4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tl/>
                                      <w:lang w:bidi="fa-IR"/>
                                    </w:rPr>
                                  </w:pPr>
                                  <w:r w:rsidRPr="000A008E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>2×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239CEEAE" w14:textId="690B13F7" w:rsidR="009D20F4" w:rsidRPr="004A210E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</w:pPr>
                                  <w:r w:rsidRPr="000A008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0A008E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0A008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0A008E">
                                    <w:rPr>
                                      <w:rFonts w:cs="Times New Roman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0A008E">
                                    <w:rPr>
                                      <w:rFonts w:cs="Times New Roman" w:hint="cs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 w14:paraId="567D4514" w14:textId="4F5F2D65" w:rsidR="009D20F4" w:rsidRPr="00FD0133" w:rsidRDefault="009D20F4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برای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تأمین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انرژی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آردوینو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نانو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یونو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هر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دو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واحد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استفاده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 xml:space="preserve"> </w:t>
                                  </w:r>
                                  <w:r w:rsidRPr="00FD0133">
                                    <w:rPr>
                                      <w:rFonts w:cs="Times New Roma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می‌شود</w:t>
                                  </w:r>
                                  <w:r w:rsidRPr="00FD0133">
                                    <w:rPr>
                                      <w:rFonts w:cs="Times New Roma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848" w:type="dxa"/>
                                </w:tcPr>
                                <w:p w14:paraId="3B3E372F" w14:textId="2B0421C0" w:rsidR="009D20F4" w:rsidRPr="000A008E" w:rsidRDefault="00F04869" w:rsidP="004A210E">
                                  <w:pPr>
                                    <w:bidi/>
                                    <w:jc w:val="center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imes New Roman"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F04869">
                                    <w:rPr>
                                      <w:rFonts w:cs="Times New Roman" w:hint="cs"/>
                                      <w:noProof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 wp14:anchorId="70FB804B" wp14:editId="46FCFF19">
                                        <wp:extent cx="450082" cy="450082"/>
                                        <wp:effectExtent l="0" t="0" r="7620" b="7620"/>
                                        <wp:docPr id="1710737765" name="Picture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58522" cy="4585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7C0483F" w14:textId="4FFF15DD" w:rsidR="003D2662" w:rsidRDefault="003D2662" w:rsidP="003D2662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56A07C77" w14:textId="77777777" w:rsidR="003D2662" w:rsidRDefault="003D2662" w:rsidP="003D2662">
                            <w:pPr>
                              <w:bidi/>
                              <w:rPr>
                                <w:rtl/>
                                <w:lang w:bidi="fa-IR"/>
                              </w:rPr>
                            </w:pPr>
                          </w:p>
                          <w:p w14:paraId="65D3CA6E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0909B8B4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4FF8397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9682C84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C80BD09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1E0F07D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D76CCAB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1968D1F" w14:textId="77777777" w:rsidR="003D266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7B09F4C" w14:textId="77777777" w:rsidR="003D2662" w:rsidRPr="00714782" w:rsidRDefault="003D2662" w:rsidP="003D2662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617A" id="_x0000_s1030" type="#_x0000_t202" style="position:absolute;margin-left:5.9pt;margin-top:4.8pt;width:530.25pt;height:721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" filled="f" stroked="f">
                <v:textbox>
                  <w:txbxContent>
                    <w:p w14:paraId="0BD29AAD" w14:textId="77777777" w:rsidR="00FD0133" w:rsidRDefault="003D2662" w:rsidP="003D2662">
                      <w:pPr>
                        <w:bidi/>
                        <w:rPr>
                          <w:rFonts w:cs="Times New Roman"/>
                          <w:b/>
                          <w:bCs/>
                          <w:color w:val="C00000"/>
                          <w:lang w:bidi="fa-IR"/>
                        </w:rPr>
                      </w:pPr>
                      <w:r w:rsidRPr="003D2662">
                        <w:rPr>
                          <w:rFonts w:cs="Times New Roman" w:hint="cs"/>
                          <w:b/>
                          <w:bCs/>
                          <w:color w:val="C00000"/>
                          <w:rtl/>
                          <w:lang w:bidi="fa-IR"/>
                        </w:rPr>
                        <w:t>روش کار:</w:t>
                      </w:r>
                      <w:bookmarkStart w:id="3" w:name="_Hlk170077024"/>
                      <w:r w:rsidR="00845E2C">
                        <w:rPr>
                          <w:rFonts w:cs="Times New Roman" w:hint="cs"/>
                          <w:b/>
                          <w:bCs/>
                          <w:color w:val="C00000"/>
                          <w:rtl/>
                          <w:lang w:bidi="fa-IR"/>
                        </w:rPr>
                        <w:t xml:space="preserve">  </w:t>
                      </w:r>
                    </w:p>
                    <w:p w14:paraId="07F6972E" w14:textId="2657A7F1" w:rsidR="003D2662" w:rsidRDefault="00845E2C" w:rsidP="00FD0133">
                      <w:pPr>
                        <w:bidi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rtl/>
                          <w:lang w:bidi="fa-IR"/>
                        </w:rPr>
                        <w:t xml:space="preserve"> </w:t>
                      </w:r>
                      <w:r w:rsidRPr="00845E2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1</w:t>
                      </w:r>
                      <w:r w:rsidR="003D2662" w:rsidRPr="00845E2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.</w:t>
                      </w: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="003D2662" w:rsidRPr="003D266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مواد و قطعات مورد نیاز:</w:t>
                      </w:r>
                      <w:bookmarkEnd w:id="3"/>
                      <w:r w:rsidR="003D266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tbl>
                      <w:tblPr>
                        <w:tblStyle w:val="GridTable1Light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42"/>
                        <w:gridCol w:w="2119"/>
                        <w:gridCol w:w="2001"/>
                        <w:gridCol w:w="2097"/>
                        <w:gridCol w:w="1848"/>
                      </w:tblGrid>
                      <w:tr w:rsidR="00F04869" w14:paraId="2AD40D08" w14:textId="77590C06" w:rsidTr="003A212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5FED523A" w14:textId="4E0AA2CE" w:rsidR="009D20F4" w:rsidRPr="003D2662" w:rsidRDefault="009D20F4" w:rsidP="003D2662">
                            <w:pPr>
                              <w:bidi/>
                              <w:jc w:val="center"/>
                              <w:rPr>
                                <w:color w:val="C00000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color w:val="C00000"/>
                                <w:rtl/>
                                <w:lang w:bidi="fa-IR"/>
                              </w:rPr>
                              <w:t>نام قطعه</w:t>
                            </w:r>
                          </w:p>
                        </w:tc>
                        <w:tc>
                          <w:tcPr>
                            <w:tcW w:w="2119" w:type="dxa"/>
                          </w:tcPr>
                          <w:p w14:paraId="5CD6785A" w14:textId="32DB1E28" w:rsidR="009D20F4" w:rsidRPr="003D2662" w:rsidRDefault="009D20F4" w:rsidP="003D2662">
                            <w:pPr>
                              <w:bidi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C00000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color w:val="C00000"/>
                                <w:rtl/>
                                <w:lang w:bidi="fa-IR"/>
                              </w:rPr>
                              <w:t>تعداد مورد نیاز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71C2D829" w14:textId="4E46FBB7" w:rsidR="009D20F4" w:rsidRPr="003D2662" w:rsidRDefault="009D20F4" w:rsidP="003D2662">
                            <w:pPr>
                              <w:bidi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C00000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color w:val="C00000"/>
                                <w:rtl/>
                                <w:lang w:bidi="fa-IR"/>
                              </w:rPr>
                              <w:t>بخش به کار رفته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1EDE9A0F" w14:textId="0A080C0C" w:rsidR="009D20F4" w:rsidRPr="003D2662" w:rsidRDefault="009D20F4" w:rsidP="003D2662">
                            <w:pPr>
                              <w:bidi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C00000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color w:val="C00000"/>
                                <w:rtl/>
                                <w:lang w:bidi="fa-IR"/>
                              </w:rPr>
                              <w:t>توضیحات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2E2F4CB9" w14:textId="647A11F2" w:rsidR="009D20F4" w:rsidRPr="003D2662" w:rsidRDefault="009D20F4" w:rsidP="003D2662">
                            <w:pPr>
                              <w:bidi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C0000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color w:val="C00000"/>
                                <w:rtl/>
                                <w:lang w:bidi="fa-IR"/>
                              </w:rPr>
                              <w:t>عکس</w:t>
                            </w:r>
                          </w:p>
                        </w:tc>
                      </w:tr>
                      <w:tr w:rsidR="00F04869" w14:paraId="6181C37C" w14:textId="679F2980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41BF8366" w14:textId="3F69ACEB" w:rsidR="009D20F4" w:rsidRPr="00516043" w:rsidRDefault="00000000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hyperlink r:id="rId41" w:history="1"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آردوینو نانو </w:t>
                              </w:r>
                              <w:r w:rsidR="009D20F4" w:rsidRPr="00C913AD">
                                <w:rPr>
                                  <w:rStyle w:val="Hyperlink"/>
                                  <w:b w:val="0"/>
                                  <w:bCs w:val="0"/>
                                  <w:lang w:bidi="fa-IR"/>
                                </w:rPr>
                                <w:t>R3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63378476" w14:textId="2068342E" w:rsidR="009D20F4" w:rsidRPr="003D2662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B4FE155" w14:textId="0B6DDB87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63E19E46" w14:textId="7973FD6D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ارسالی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حرکتی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دست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از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سنسور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  <w:t>MPU6050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پردازش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6007FA9A" w14:textId="2E52CE64" w:rsidR="009D20F4" w:rsidRPr="00516043" w:rsidRDefault="00C97A6B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lang w:bidi="fa-IR"/>
                              </w:rPr>
                              <w:drawing>
                                <wp:inline distT="0" distB="0" distL="0" distR="0" wp14:anchorId="49E9D2FD" wp14:editId="7A22CCDF">
                                  <wp:extent cx="859809" cy="683922"/>
                                  <wp:effectExtent l="0" t="0" r="0" b="1905"/>
                                  <wp:docPr id="11348837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8237" cy="706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33BA4D95" w14:textId="2D25BD63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15D16EE1" w14:textId="5E6D9735" w:rsidR="009D20F4" w:rsidRPr="003D2662" w:rsidRDefault="00000000" w:rsidP="00516043">
                            <w:pPr>
                              <w:bidi/>
                              <w:jc w:val="center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hyperlink r:id="rId42" w:anchor=":~:text=%D9%85%D8%A7%DA%98%D9%88%D9%84%20MPU6050%20%DB%8C%DA%A9%20%D8%AA%D8%B1%D8%A7%D8%B4%D9%87%20%D9%81%D8%B4%D8%B1%D8%AF%D9%87,%DB%8C%D8%A7%20%D8%B4%D8%AA%D8%A7%D8%A8%E2%80%8C%D8%B3%D9%86%D8%AC%20%D8%B3%D9%87%E2%80%8C%D9%85%D8%AD%D9%88%D8%B1%D9%87%20%D9%86%DB%8C%D8%B2%20%D9%85%DB%8C%E2%80%8C%DA%AF%D9%88%DB%8C%D9%86%D8%AF." w:history="1"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سنسور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lang w:bidi="fa-IR"/>
                                </w:rPr>
                                <w:t>MPU6050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1E977466" w14:textId="4D81DBFB" w:rsidR="009D20F4" w:rsidRPr="003D2662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33592B8C" w14:textId="1DC7851E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7EE86010" w14:textId="6D725277" w:rsidR="009D20F4" w:rsidRPr="007A6097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سنسور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  <w:t>MPU6050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حرکات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جهت‌گیری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دست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اندازه‌گیری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اطلاعات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کنترل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جهت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حرکت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ربات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آردوینو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نانو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ارسال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1BDF57D5" w14:textId="0A1DE716" w:rsidR="009D20F4" w:rsidRPr="00ED2C72" w:rsidRDefault="003A212F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noProof/>
                                <w:sz w:val="22"/>
                                <w:szCs w:val="22"/>
                                <w:lang w:bidi="fa-IR"/>
                              </w:rPr>
                              <w:drawing>
                                <wp:inline distT="0" distB="0" distL="0" distR="0" wp14:anchorId="3836FC74" wp14:editId="4331F3D8">
                                  <wp:extent cx="907415" cy="648269"/>
                                  <wp:effectExtent l="0" t="0" r="6985" b="0"/>
                                  <wp:docPr id="178426413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940554" cy="671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2DDEF5FC" w14:textId="62394A30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03E51E55" w14:textId="481918D8" w:rsidR="003A212F" w:rsidRPr="00FF6D6A" w:rsidRDefault="00FF6D6A" w:rsidP="003D731D">
                            <w:pPr>
                              <w:bidi/>
                              <w:rPr>
                                <w:rStyle w:val="Hyperlink"/>
                                <w:b w:val="0"/>
                                <w:bCs w:val="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fldChar w:fldCharType="begin"/>
                            </w:r>
                            <w:r>
                              <w:rPr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lang w:bidi="fa-IR"/>
                              </w:rPr>
                              <w:instrText>HYPERLINK</w:instrText>
                            </w:r>
                            <w:r>
                              <w:rPr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instrText xml:space="preserve"> "</w:instrText>
                            </w:r>
                            <w:r>
                              <w:rPr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lang w:bidi="fa-IR"/>
                              </w:rPr>
                              <w:instrText>https://fa.wikipedia.org/wiki/%D8%AF%DA%A9%D9%85%D9%87_%D9%81%D8%B4%D8%A7%D8%B1%DB%8C</w:instrText>
                            </w:r>
                            <w:r>
                              <w:rPr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instrText>"</w:instrText>
                            </w:r>
                            <w:r>
                              <w:rPr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instrText xml:space="preserve"> \</w:instrText>
                            </w:r>
                            <w:r>
                              <w:rPr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lang w:bidi="fa-IR"/>
                              </w:rPr>
                              <w:instrText>l</w:instrText>
                            </w:r>
                            <w:r>
                              <w:rPr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instrText xml:space="preserve"> ":~:</w:instrText>
                            </w:r>
                            <w:r>
                              <w:rPr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lang w:bidi="fa-IR"/>
                              </w:rPr>
                              <w:instrText>text=%D8%B4%D8%B3%D8%AA%DB%8C%20%DB%8C%D8%A7%20%D8%AF%DA%A9%D9%85%D9%87%20(%D8%AF%DA%AF%D9%85%D9%87)%20%D9%81%D8%B4%D8%A7%D8%B1%DB%8C,%D9%85%D8%AF%D8%A7%D8%B1%20%D8%B1%D8%A7%20%D8%AF%D9%88%D8%A8%D8%A7%D8%B1%D9%87%20%D9%82%D8%B7%D8%B9%20%D9%85%DB%8C%E2%80%8C%DA%A9%D9%86%D8%AF%20</w:instrText>
                            </w:r>
                            <w:r>
                              <w:rPr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instrText>."</w:instrTex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fldChar w:fldCharType="separate"/>
                            </w:r>
                            <w:r w:rsidR="009D20F4" w:rsidRPr="00FF6D6A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دکمه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فشاری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کلید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فشاری،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سری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lang w:bidi="fa-IR"/>
                              </w:rPr>
                              <w:t>APEM A01</w:t>
                            </w:r>
                            <w:r w:rsidR="009D20F4" w:rsidRPr="00FF6D6A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4F4A23BD" w14:textId="7C0992EF" w:rsidR="009D20F4" w:rsidRPr="003A212F" w:rsidRDefault="00FF6D6A" w:rsidP="003A212F">
                            <w:pPr>
                              <w:bidi/>
                              <w:jc w:val="center"/>
                              <w:rPr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2119" w:type="dxa"/>
                          </w:tcPr>
                          <w:p w14:paraId="2E61C5EB" w14:textId="258C0B81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504E6FF2" w14:textId="77DBEB86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77F284D6" w14:textId="4934FA30" w:rsidR="009D20F4" w:rsidRPr="007A6097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عنوان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دکمه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فعال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/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غیرفعال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سازی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سیستم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ارسالی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می‌رود</w:t>
                            </w:r>
                            <w:r w:rsidRPr="007A6097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4ADFFC09" w14:textId="517211B8" w:rsidR="009D20F4" w:rsidRPr="00ED2C72" w:rsidRDefault="003D731D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3D731D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0C0F6B86" wp14:editId="7C9A95CF">
                                  <wp:extent cx="621030" cy="389255"/>
                                  <wp:effectExtent l="0" t="0" r="7620" b="0"/>
                                  <wp:docPr id="280801143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1030" cy="389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A6097" w14:paraId="5A115F70" w14:textId="77777777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73410066" w14:textId="4EF3B56D" w:rsidR="007A6097" w:rsidRDefault="00000000" w:rsidP="003D731D">
                            <w:p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hyperlink r:id="rId43" w:anchor=":~:text=%D9%85%D8%A7%DA%98%D9%88%D9%84%20%D9%87%D8%A7%DB%8C%20%D9%85%D8%A8%D8%AF%D9%84%20%D8%B3%D8%B1%DB%8C%D8%A7%D9%84%20FTDI,%D9%85%D9%88%D8%B1%D8%AF%20%D8%A7%D8%B3%D8%AA%D9%81%D8%A7%D8%AF%D9%87%20%D9%82%D8%B1%D8%A7%D8%B1%20%D9%85%DB%8C%20%DA%AF%DB%8C%D8%B1%D8%AF." w:history="1">
                              <w:r w:rsidR="00845E2C" w:rsidRPr="001B1F74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مبدل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lang w:bidi="fa-IR"/>
                                </w:rPr>
                                <w:t>USB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به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سریال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lang w:bidi="fa-IR"/>
                                </w:rPr>
                                <w:t>FT232RL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sz w:val="22"/>
                                  <w:szCs w:val="22"/>
                                  <w:lang w:bidi="fa-IR"/>
                                </w:rPr>
                                <w:t>FTDI Converter</w:t>
                              </w:r>
                              <w:r w:rsidR="00845E2C" w:rsidRPr="001B1F74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sz w:val="22"/>
                                  <w:szCs w:val="22"/>
                                  <w:rtl/>
                                  <w:lang w:bidi="fa-IR"/>
                                </w:rPr>
                                <w:t>)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1FB938B3" w14:textId="2A54A9E1" w:rsidR="007A6097" w:rsidRPr="003D2662" w:rsidRDefault="007A6097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FC0F762" w14:textId="3B08080A" w:rsidR="007A6097" w:rsidRPr="003D2662" w:rsidRDefault="007A6097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7A609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ارسال</w:t>
                            </w:r>
                            <w:r w:rsidRP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7A609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روی</w:t>
                            </w:r>
                            <w:r w:rsidRP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</w:t>
                            </w:r>
                            <w:r w:rsidRP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48DF2199" w14:textId="7CBA85BD" w:rsidR="007A6097" w:rsidRPr="001B1F74" w:rsidRDefault="00845E2C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کد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به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آردوینو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نانو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استفاده</w:t>
                            </w:r>
                            <w:r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می‌شو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د</w:t>
                            </w:r>
                            <w:r w:rsidR="001B1F74" w:rsidRPr="001B1F74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استفاده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می‌شود،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زیرا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آردوینو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نانو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lang w:bidi="fa-IR"/>
                              </w:rPr>
                              <w:t>R3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به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طور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مستقیم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پورت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lang w:bidi="fa-IR"/>
                              </w:rPr>
                              <w:t>USB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اتصال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به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کامپیوتر</w:t>
                            </w:r>
                            <w:r w:rsidR="001B1F74" w:rsidRPr="001B1F74">
                              <w:rPr>
                                <w:rFonts w:cs="Times New Roman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b/>
                                <w:bCs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ندارد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3318D0DC" w14:textId="51FD4FF6" w:rsidR="007A6097" w:rsidRPr="003D731D" w:rsidRDefault="00845E2C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845E2C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BBCD70F" wp14:editId="5A4D1509">
                                  <wp:extent cx="806507" cy="531868"/>
                                  <wp:effectExtent l="0" t="0" r="0" b="1905"/>
                                  <wp:docPr id="900049689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0407" cy="541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A212F" w14:paraId="3F27AD0D" w14:textId="0DD4D4FE" w:rsidTr="00CD2863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307" w:type="dxa"/>
                            <w:gridSpan w:val="5"/>
                            <w:shd w:val="clear" w:color="auto" w:fill="000000" w:themeFill="text1"/>
                          </w:tcPr>
                          <w:p w14:paraId="38FBC115" w14:textId="77777777" w:rsidR="003A212F" w:rsidRDefault="003A212F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</w:p>
                        </w:tc>
                      </w:tr>
                      <w:tr w:rsidR="00F04869" w14:paraId="71EED64D" w14:textId="2D2B0DEF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38EFCE7D" w14:textId="0540A9AD" w:rsidR="009D20F4" w:rsidRPr="003D2662" w:rsidRDefault="00000000" w:rsidP="00516043">
                            <w:pPr>
                              <w:bidi/>
                              <w:jc w:val="center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hyperlink r:id="rId44" w:history="1"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آردوینو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lang w:bidi="fa-IR"/>
                                </w:rPr>
                                <w:t>UNO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62D17211" w14:textId="5AE306AA" w:rsidR="009D20F4" w:rsidRPr="003D2662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811DC28" w14:textId="2781AE4E" w:rsidR="009D20F4" w:rsidRPr="003D2662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0037A62E" w14:textId="09FB46F6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عنوان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مغز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اصلی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عمل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دستورات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کنترل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ربات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پردازش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67C2525A" w14:textId="6EA8E25D" w:rsidR="009D20F4" w:rsidRPr="00516043" w:rsidRDefault="00F04869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B58EFE" wp14:editId="48B7D034">
                                  <wp:extent cx="787487" cy="552734"/>
                                  <wp:effectExtent l="0" t="0" r="0" b="0"/>
                                  <wp:docPr id="182103632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7680" cy="580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53A992BA" w14:textId="24DE404E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208ADE93" w14:textId="7E2980D4" w:rsidR="009D20F4" w:rsidRPr="00C913AD" w:rsidRDefault="00C913AD" w:rsidP="00516043">
                            <w:pPr>
                              <w:bidi/>
                              <w:jc w:val="center"/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begin"/>
                            </w:r>
                            <w:r>
                              <w:rPr>
                                <w:rFonts w:cs="Times New Roman" w:hint="cs"/>
                                <w:lang w:bidi="fa-IR"/>
                              </w:rPr>
                              <w:instrText>HYPERLINK</w:instrTex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instrText xml:space="preserve"> "</w:instrText>
                            </w:r>
                            <w:r>
                              <w:rPr>
                                <w:rFonts w:cs="Times New Roman" w:hint="cs"/>
                                <w:lang w:bidi="fa-IR"/>
                              </w:rPr>
                              <w:instrText>https://irenx.ir/arduino/motor-speed-direction-l293d-arduino</w:instrTex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instrText>/"</w:instrTex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separate"/>
                            </w:r>
                            <w:r w:rsidR="009D20F4" w:rsidRPr="00C913AD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درایور</w:t>
                            </w:r>
                            <w:r w:rsidR="009D20F4" w:rsidRPr="00C913AD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C913AD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موتور</w:t>
                            </w:r>
                            <w:r w:rsidR="009D20F4" w:rsidRPr="00C913AD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C913AD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دوگانه</w:t>
                            </w:r>
                          </w:p>
                          <w:p w14:paraId="2404BACF" w14:textId="19C0DCB8" w:rsidR="009D20F4" w:rsidRDefault="009D20F4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r w:rsidRPr="00C913AD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13AD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lang w:bidi="fa-IR"/>
                              </w:rPr>
                              <w:t>H-Bridge L293D</w:t>
                            </w:r>
                            <w:r w:rsidR="00C913AD"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2119" w:type="dxa"/>
                          </w:tcPr>
                          <w:p w14:paraId="03EA6ECE" w14:textId="2D00D085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3A371373" w14:textId="2E566C43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2411321B" w14:textId="4E43AD64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این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درایور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آردوینو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  <w:t>UNO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اجازه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می‌دهد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تا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جریان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الکتریکی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موتورها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کنترل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کند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7D55C29B" w14:textId="09B6D4F6" w:rsidR="009D20F4" w:rsidRPr="00ED2C72" w:rsidRDefault="00F04869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796D8E" wp14:editId="2F7112CE">
                                  <wp:extent cx="969582" cy="566382"/>
                                  <wp:effectExtent l="0" t="0" r="2540" b="5715"/>
                                  <wp:docPr id="1546922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2829" cy="585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6EE9B84C" w14:textId="5E179F14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2B6EC4C2" w14:textId="5D5ED161" w:rsidR="009D20F4" w:rsidRDefault="00000000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hyperlink r:id="rId45" w:history="1"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باتری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قابل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شارژ،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لیتیوم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یون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برای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تغذیه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موتورها</w:t>
                              </w:r>
                              <w:r w:rsidR="009D20F4" w:rsidRPr="00C913AD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)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4F5AF159" w14:textId="42D7E47D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77D6C6AC" w14:textId="6CD3336D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3FD73156" w14:textId="181120B9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تغذیه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موتورهای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ربات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می‌رود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4B3EBC53" w14:textId="3C48CE80" w:rsidR="009D20F4" w:rsidRPr="00ED2C72" w:rsidRDefault="003D731D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3D731D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C7D7314" wp14:editId="69BB9E1E">
                                  <wp:extent cx="688340" cy="545910"/>
                                  <wp:effectExtent l="0" t="0" r="0" b="6985"/>
                                  <wp:docPr id="1735418234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5549" cy="5516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4A724464" w14:textId="30CB1751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13E9BA07" w14:textId="2A406219" w:rsidR="009D20F4" w:rsidRDefault="00000000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hyperlink r:id="rId46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کلید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لغزنده</w:t>
                              </w:r>
                              <w:r w:rsidR="003D731D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lang w:bidi="fa-IR"/>
                                </w:rPr>
                                <w:br/>
                              </w:r>
                              <w:r w:rsidR="003D731D" w:rsidRPr="007A6097">
                                <w:rPr>
                                  <w:rStyle w:val="Hyperlink"/>
                                  <w:b w:val="0"/>
                                  <w:bCs w:val="0"/>
                                  <w:sz w:val="18"/>
                                  <w:szCs w:val="18"/>
                                  <w:lang w:bidi="fa-IR"/>
                                </w:rPr>
                                <w:t>E-SWITCH EG1218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6FE8A0EB" w14:textId="015F6241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392627FD" w14:textId="55A309CF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08C4B4C7" w14:textId="1716B471" w:rsidR="009D20F4" w:rsidRPr="00FD0133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ممکن است برای تغییر حالت‌های عملیاتی ربات در واحد دریافتی استفاده شود</w:t>
                            </w:r>
                            <w:r w:rsidRPr="00FD0133">
                              <w:rPr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7A4A5E68" w14:textId="634C19A5" w:rsidR="009D20F4" w:rsidRPr="00ED2C72" w:rsidRDefault="003D731D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3D731D">
                              <w:rPr>
                                <w:rFonts w:cs="Times New Roman"/>
                                <w:noProof/>
                                <w:sz w:val="20"/>
                                <w:szCs w:val="20"/>
                                <w:rtl/>
                              </w:rPr>
                              <w:drawing>
                                <wp:inline distT="0" distB="0" distL="0" distR="0" wp14:anchorId="128A2185" wp14:editId="57AE530A">
                                  <wp:extent cx="470260" cy="402609"/>
                                  <wp:effectExtent l="0" t="0" r="6350" b="0"/>
                                  <wp:docPr id="255710136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479576" cy="410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671CC08D" w14:textId="1214AFC6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3ACEEB6A" w14:textId="27E39E72" w:rsidR="009D20F4" w:rsidRDefault="00000000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hyperlink r:id="rId47" w:anchor=":~:text=%D8%A7%DB%8C%D9%86%20%DA%86%D8%B1%D8%AE%D9%87%D8%A7%20%DB%8C%DA%A9%20%D8%B3%DB%8C%D8%B3%D8%AA%D9%85%20%DA%86%D9%86%D8%AF,%DB%8C%D8%A7%20omni%20%D9%87%D9%85%20%DA%AF%D9%81%D8%AA%D9%87%20%D9%85%DB%8C%E2%80%8C%D8%B4%D9%88%D8%AF.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چرخ‌های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ربات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7E3F8D4D" w14:textId="62CFAD5A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2</w:t>
                            </w: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48D46624" w14:textId="78C3315D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40627189" w14:textId="6F11B666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ساخت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اسکلت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حرکتی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ربات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می‌روند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3EA7F94D" w14:textId="2AB767E9" w:rsidR="009D20F4" w:rsidRPr="00ED2C72" w:rsidRDefault="003D731D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3D731D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1E408325" wp14:editId="59C54451">
                                  <wp:extent cx="525439" cy="525439"/>
                                  <wp:effectExtent l="0" t="0" r="8255" b="8255"/>
                                  <wp:docPr id="858644531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385" cy="55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2D794F99" w14:textId="4D13C58E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5513CB8C" w14:textId="53E99C08" w:rsidR="009D20F4" w:rsidRDefault="00000000" w:rsidP="00516043">
                            <w:pPr>
                              <w:bidi/>
                              <w:jc w:val="center"/>
                              <w:rPr>
                                <w:rtl/>
                                <w:lang w:bidi="fa-IR"/>
                              </w:rPr>
                            </w:pPr>
                            <w:hyperlink r:id="rId48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شاسی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ربات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58E03C62" w14:textId="7598E0B8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1×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411062C6" w14:textId="1012B130" w:rsidR="009D20F4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74B2A4B8" w14:textId="03D0747E" w:rsidR="009D20F4" w:rsidRPr="00FD0133" w:rsidRDefault="009D20F4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ساخت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بدنه ربات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می‌روند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0A8EB67A" w14:textId="24534988" w:rsidR="009D20F4" w:rsidRPr="00ED2C72" w:rsidRDefault="003D731D" w:rsidP="00516043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3D731D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70A92F7" wp14:editId="51F15C82">
                                  <wp:extent cx="649666" cy="525439"/>
                                  <wp:effectExtent l="0" t="0" r="0" b="8255"/>
                                  <wp:docPr id="2590026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4130" cy="5371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6EDEE1C1" w14:textId="1FFB0A4A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0FAB5CE9" w14:textId="534341AB" w:rsidR="009D20F4" w:rsidRPr="007A6097" w:rsidRDefault="007A6097" w:rsidP="00ED2C72">
                            <w:pPr>
                              <w:bidi/>
                              <w:jc w:val="center"/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begin"/>
                            </w:r>
                            <w:r>
                              <w:rPr>
                                <w:rFonts w:cs="Times New Roman" w:hint="cs"/>
                                <w:lang w:bidi="fa-IR"/>
                              </w:rPr>
                              <w:instrText>HYPERLINK</w:instrTex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instrText xml:space="preserve"> "</w:instrText>
                            </w:r>
                            <w:r>
                              <w:rPr>
                                <w:rFonts w:cs="Times New Roman" w:hint="cs"/>
                                <w:lang w:bidi="fa-IR"/>
                              </w:rPr>
                              <w:instrText>https://ewink.ir/wiki/knowledge-base/hc-sr04-hc-sr05-complete-guide-in-persian</w:instrText>
                            </w: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instrText>/"</w:instrTex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separate"/>
                            </w:r>
                            <w:r w:rsidR="009D20F4" w:rsidRPr="007A6097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سنسور</w:t>
                            </w:r>
                            <w:r w:rsidR="009D20F4"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D20F4" w:rsidRPr="007A6097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اولتراسونیک</w:t>
                            </w:r>
                            <w:r w:rsidR="009D20F4"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7D60F9FD" w14:textId="526B0437" w:rsidR="009D20F4" w:rsidRPr="003D2662" w:rsidRDefault="009D20F4" w:rsidP="00ED2C72">
                            <w:pPr>
                              <w:bidi/>
                              <w:jc w:val="center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lang w:bidi="fa-IR"/>
                              </w:rPr>
                              <w:t>HC-SR04</w:t>
                            </w:r>
                            <w:r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7A6097">
                              <w:rPr>
                                <w:rStyle w:val="Hyperlink"/>
                                <w:rFonts w:cs="Times New Roman" w:hint="cs"/>
                                <w:b w:val="0"/>
                                <w:bCs w:val="0"/>
                                <w:rtl/>
                                <w:lang w:bidi="fa-IR"/>
                              </w:rPr>
                              <w:t>عمومی</w:t>
                            </w:r>
                            <w:r w:rsidRPr="007A6097">
                              <w:rPr>
                                <w:rStyle w:val="Hyperlink"/>
                                <w:rFonts w:cs="Times New Roman"/>
                                <w:b w:val="0"/>
                                <w:bCs w:val="0"/>
                                <w:rtl/>
                                <w:lang w:bidi="fa-IR"/>
                              </w:rPr>
                              <w:t>)</w:t>
                            </w:r>
                            <w:r w:rsidR="007A6097">
                              <w:rPr>
                                <w:rFonts w:cs="Times New Roman"/>
                                <w:rtl/>
                                <w:lang w:bidi="fa-IR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2119" w:type="dxa"/>
                          </w:tcPr>
                          <w:p w14:paraId="0C635C6B" w14:textId="74F6DA4E" w:rsidR="009D20F4" w:rsidRPr="003D2662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1</w:t>
                            </w:r>
                            <w:r w:rsidRPr="00ED2C7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5ADD31F0" w14:textId="68DF91B3" w:rsidR="009D20F4" w:rsidRPr="003D2662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دریافتی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3D266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Pr="003D266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72D19F73" w14:textId="724FF244" w:rsidR="009D20F4" w:rsidRPr="00FD0133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ربات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کمک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تا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از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برخورد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موانع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جلوگیری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کند.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7CC6738C" w14:textId="3C750EA8" w:rsidR="009D20F4" w:rsidRPr="00ED2C72" w:rsidRDefault="00F04869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F04869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2CC978FE" wp14:editId="25BEAEE0">
                                  <wp:extent cx="648269" cy="648269"/>
                                  <wp:effectExtent l="0" t="0" r="0" b="0"/>
                                  <wp:docPr id="440127909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9935" cy="669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A212F" w14:paraId="4F86BD78" w14:textId="644BCAAD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307" w:type="dxa"/>
                            <w:gridSpan w:val="5"/>
                            <w:shd w:val="clear" w:color="auto" w:fill="000000" w:themeFill="text1"/>
                          </w:tcPr>
                          <w:p w14:paraId="4AAB42C3" w14:textId="77777777" w:rsidR="003A212F" w:rsidRPr="00ED2C72" w:rsidRDefault="003A212F" w:rsidP="00ED2C72">
                            <w:pPr>
                              <w:bidi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</w:p>
                        </w:tc>
                      </w:tr>
                      <w:tr w:rsidR="00F04869" w14:paraId="7EE22854" w14:textId="272D0C9B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2EF61522" w14:textId="4A408E48" w:rsidR="009D20F4" w:rsidRPr="003D2662" w:rsidRDefault="00000000" w:rsidP="00ED2C72">
                            <w:pPr>
                              <w:bidi/>
                              <w:jc w:val="center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hyperlink r:id="rId49" w:anchor=":~:text=%D9%85%D8%A7%DA%98%D9%88%D9%84%20HC%2D05%20%DB%8C%DA%A9%20%D9%85%D8%A7%DA%98%D9%88%D9%84,%D8%A7%D9%85%DA%A9%D8%A7%D9%86%E2%80%8C%D9%BE%D8%B0%DB%8C%D8%B1%20%D8%A7%D8%B3%D8%AA.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ماژول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بلوتوث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lang w:bidi="fa-IR"/>
                                </w:rPr>
                                <w:t>HC-05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31957765" w14:textId="54EC7349" w:rsidR="009D20F4" w:rsidRPr="003D2662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ED2C7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2×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4E122074" w14:textId="607069CB" w:rsidR="009D20F4" w:rsidRPr="003D2662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ED2C7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هر</w:t>
                            </w:r>
                            <w:r w:rsidRPr="00ED2C7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D2C7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</w:t>
                            </w:r>
                            <w:r w:rsidRPr="00ED2C72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D2C72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2873D5EA" w14:textId="39821816" w:rsidR="009D20F4" w:rsidRPr="00FD0133" w:rsidRDefault="009D20F4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هر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کار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می‌رود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ارتباط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بی‌سیم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بین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ارسالی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دریافتی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را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برقرار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می‌کند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06496104" w14:textId="6266D935" w:rsidR="009D20F4" w:rsidRPr="00ED2C72" w:rsidRDefault="00F04869" w:rsidP="00ED2C72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F04869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4358525E" wp14:editId="16DC2C88">
                                  <wp:extent cx="655849" cy="545910"/>
                                  <wp:effectExtent l="0" t="0" r="0" b="6985"/>
                                  <wp:docPr id="1405621601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201" cy="5545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2D7457B4" w14:textId="481B8D9A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3CA2BC07" w14:textId="2BE22FCF" w:rsidR="009D20F4" w:rsidRPr="00ED2C72" w:rsidRDefault="00000000" w:rsidP="004A210E">
                            <w:pPr>
                              <w:bidi/>
                              <w:jc w:val="center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hyperlink r:id="rId50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برد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lang w:bidi="fa-IR"/>
                                </w:rPr>
                                <w:t>PCB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4A142C8A" w14:textId="76D35649" w:rsidR="009D20F4" w:rsidRPr="00ED2C72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2</w:t>
                            </w:r>
                            <w:r w:rsidRPr="003D2662">
                              <w:rPr>
                                <w:rFonts w:hint="cs"/>
                                <w:rtl/>
                                <w:lang w:bidi="fa-IR"/>
                              </w:rPr>
                              <w:t>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02FD755D" w14:textId="358883AD" w:rsidR="009D20F4" w:rsidRPr="00ED2C72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هر</w:t>
                            </w:r>
                            <w:r w:rsidRPr="004A210E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</w:t>
                            </w:r>
                            <w:r w:rsidRPr="004A210E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508C3259" w14:textId="41D3C402" w:rsidR="009D20F4" w:rsidRPr="00FD0133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نصب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اتصال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قطعات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الکترونیکی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هر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استفاده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می‌شود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64141ACB" w14:textId="0E6FDB97" w:rsidR="009D20F4" w:rsidRPr="00ED2C72" w:rsidRDefault="003D731D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3D731D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33DE3BF5" wp14:editId="6B206627">
                                  <wp:extent cx="622944" cy="622944"/>
                                  <wp:effectExtent l="0" t="0" r="5715" b="5715"/>
                                  <wp:docPr id="440376205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6977" cy="646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04869" w14:paraId="1ECFEF21" w14:textId="7254D361" w:rsidTr="003A212F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242" w:type="dxa"/>
                          </w:tcPr>
                          <w:p w14:paraId="3785C036" w14:textId="286BD457" w:rsidR="009D20F4" w:rsidRPr="003D2662" w:rsidRDefault="00000000" w:rsidP="004A210E">
                            <w:pPr>
                              <w:bidi/>
                              <w:jc w:val="center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hyperlink r:id="rId51" w:history="1"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باتری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9 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ولت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 w:hint="cs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عمومی</w:t>
                              </w:r>
                              <w:r w:rsidR="009D20F4" w:rsidRPr="007A6097">
                                <w:rPr>
                                  <w:rStyle w:val="Hyperlink"/>
                                  <w:rFonts w:cs="Times New Roman"/>
                                  <w:b w:val="0"/>
                                  <w:bCs w:val="0"/>
                                  <w:rtl/>
                                  <w:lang w:bidi="fa-IR"/>
                                </w:rPr>
                                <w:t>)</w:t>
                              </w:r>
                            </w:hyperlink>
                          </w:p>
                        </w:tc>
                        <w:tc>
                          <w:tcPr>
                            <w:tcW w:w="2119" w:type="dxa"/>
                          </w:tcPr>
                          <w:p w14:paraId="212BAD1D" w14:textId="731432E5" w:rsidR="009D20F4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tl/>
                                <w:lang w:bidi="fa-IR"/>
                              </w:rPr>
                            </w:pPr>
                            <w:r w:rsidRPr="000A008E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2×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239CEEAE" w14:textId="690B13F7" w:rsidR="009D20F4" w:rsidRPr="004A210E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 w:rsidRPr="000A008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هر</w:t>
                            </w:r>
                            <w:r w:rsidRPr="000A008E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A008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دو</w:t>
                            </w:r>
                            <w:r w:rsidRPr="000A008E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A008E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واحد</w:t>
                            </w:r>
                          </w:p>
                        </w:tc>
                        <w:tc>
                          <w:tcPr>
                            <w:tcW w:w="2097" w:type="dxa"/>
                          </w:tcPr>
                          <w:p w14:paraId="567D4514" w14:textId="4F5F2D65" w:rsidR="009D20F4" w:rsidRPr="00FD0133" w:rsidRDefault="009D20F4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برای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تأمین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انرژی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آردوینو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نانو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یونو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هر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دو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واحد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استفاده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FD0133">
                              <w:rPr>
                                <w:rFonts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می‌شود</w:t>
                            </w:r>
                            <w:r w:rsidRPr="00FD0133">
                              <w:rPr>
                                <w:rFonts w:cs="Times New Roma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848" w:type="dxa"/>
                          </w:tcPr>
                          <w:p w14:paraId="3B3E372F" w14:textId="2B0421C0" w:rsidR="009D20F4" w:rsidRPr="000A008E" w:rsidRDefault="00F04869" w:rsidP="004A210E">
                            <w:pPr>
                              <w:bidi/>
                              <w:jc w:val="center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imes New Roman"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F04869">
                              <w:rPr>
                                <w:rFonts w:cs="Times New Roman" w:hint="cs"/>
                                <w:noProof/>
                                <w:sz w:val="20"/>
                                <w:szCs w:val="20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70FB804B" wp14:editId="46FCFF19">
                                  <wp:extent cx="450082" cy="450082"/>
                                  <wp:effectExtent l="0" t="0" r="7620" b="7620"/>
                                  <wp:docPr id="1710737765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522" cy="4585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7C0483F" w14:textId="4FFF15DD" w:rsidR="003D2662" w:rsidRDefault="003D2662" w:rsidP="003D2662">
                      <w:pPr>
                        <w:bidi/>
                        <w:rPr>
                          <w:rtl/>
                          <w:lang w:bidi="fa-IR"/>
                        </w:rPr>
                      </w:pPr>
                    </w:p>
                    <w:p w14:paraId="56A07C77" w14:textId="77777777" w:rsidR="003D2662" w:rsidRDefault="003D2662" w:rsidP="003D2662">
                      <w:pPr>
                        <w:bidi/>
                        <w:rPr>
                          <w:rtl/>
                          <w:lang w:bidi="fa-IR"/>
                        </w:rPr>
                      </w:pPr>
                    </w:p>
                    <w:p w14:paraId="65D3CA6E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0909B8B4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4FF8397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9682C84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C80BD09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1E0F07D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D76CCAB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1968D1F" w14:textId="77777777" w:rsidR="003D266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7B09F4C" w14:textId="77777777" w:rsidR="003D2662" w:rsidRPr="00714782" w:rsidRDefault="003D2662" w:rsidP="003D2662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p w14:paraId="665DAA17" w14:textId="77777777" w:rsidR="00C742B4" w:rsidRDefault="00C742B4">
      <w:pPr>
        <w:rPr>
          <w:rtl/>
        </w:rPr>
      </w:pPr>
    </w:p>
    <w:p w14:paraId="3B1D1A41" w14:textId="623B9722" w:rsidR="00C742B4" w:rsidRDefault="0012058F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D934349" wp14:editId="43665C67">
            <wp:simplePos x="0" y="0"/>
            <wp:positionH relativeFrom="column">
              <wp:posOffset>558800</wp:posOffset>
            </wp:positionH>
            <wp:positionV relativeFrom="paragraph">
              <wp:posOffset>5709920</wp:posOffset>
            </wp:positionV>
            <wp:extent cx="5525770" cy="3104515"/>
            <wp:effectExtent l="0" t="0" r="0" b="635"/>
            <wp:wrapThrough wrapText="bothSides">
              <wp:wrapPolygon edited="0">
                <wp:start x="298" y="0"/>
                <wp:lineTo x="0" y="265"/>
                <wp:lineTo x="0" y="21207"/>
                <wp:lineTo x="223" y="21472"/>
                <wp:lineTo x="298" y="21472"/>
                <wp:lineTo x="21223" y="21472"/>
                <wp:lineTo x="21297" y="21472"/>
                <wp:lineTo x="21521" y="21207"/>
                <wp:lineTo x="21521" y="265"/>
                <wp:lineTo x="21223" y="0"/>
                <wp:lineTo x="298" y="0"/>
              </wp:wrapPolygon>
            </wp:wrapThrough>
            <wp:docPr id="2080571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104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E2C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259B149" wp14:editId="0D617D95">
                <wp:simplePos x="0" y="0"/>
                <wp:positionH relativeFrom="margin">
                  <wp:posOffset>217805</wp:posOffset>
                </wp:positionH>
                <wp:positionV relativeFrom="margin">
                  <wp:posOffset>-287020</wp:posOffset>
                </wp:positionV>
                <wp:extent cx="6557010" cy="9559925"/>
                <wp:effectExtent l="0" t="0" r="0" b="3175"/>
                <wp:wrapSquare wrapText="bothSides"/>
                <wp:docPr id="160236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7010" cy="955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9748DC" w14:textId="77777777" w:rsidR="00C742B4" w:rsidRDefault="00C742B4" w:rsidP="004A210E">
                            <w:pPr>
                              <w:bidi/>
                              <w:rPr>
                                <w:rFonts w:cs="Times New Roman"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08A5A4E3" w14:textId="77777777" w:rsidR="00845E2C" w:rsidRDefault="00845E2C" w:rsidP="00845E2C">
                            <w:pPr>
                              <w:bidi/>
                              <w:rPr>
                                <w:rFonts w:cs="Times New Roman"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0D32705" w14:textId="39E2BD0F" w:rsidR="00C742B4" w:rsidRPr="00845E2C" w:rsidRDefault="00C742B4" w:rsidP="00845E2C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2.مراحل اجرا</w:t>
                            </w:r>
                            <w:r w:rsidRPr="003D266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473D75">
                              <w:rPr>
                                <w:rFonts w:cs="Times New Roman" w:hint="cs"/>
                                <w:b/>
                                <w:bCs/>
                                <w:color w:val="002060"/>
                                <w:sz w:val="44"/>
                                <w:szCs w:val="44"/>
                                <w:rtl/>
                                <w:lang w:bidi="fa-IR"/>
                              </w:rPr>
                              <w:t>____________________________________________</w:t>
                            </w:r>
                          </w:p>
                          <w:p w14:paraId="1CF0CAFF" w14:textId="77777777" w:rsidR="00DE5A79" w:rsidRDefault="00C742B4" w:rsidP="004A210E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برای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ساخت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ربات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کنترلی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با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حرکات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 w:rsidRP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دست،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DE5A79">
                              <w:rPr>
                                <w:rFonts w:cs="Times New Roman" w:hint="cs"/>
                                <w:rtl/>
                                <w:lang w:bidi="fa-IR"/>
                              </w:rPr>
                              <w:t>مراحل زیر را طی میکنیم</w:t>
                            </w:r>
                            <w:r w:rsidR="00DE5A79" w:rsidRPr="00DE5A79">
                              <w:rPr>
                                <w:rFonts w:cs="Times New Roman"/>
                                <w:rtl/>
                                <w:lang w:bidi="fa-IR"/>
                              </w:rPr>
                              <w:t>:</w:t>
                            </w:r>
                          </w:p>
                          <w:p w14:paraId="6429D964" w14:textId="2FDD899A" w:rsidR="00C9528C" w:rsidRPr="00C9528C" w:rsidRDefault="00DE5A79" w:rsidP="004A210E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bookmarkStart w:id="4" w:name="_Hlk170080880"/>
                            <w:r w:rsidRPr="00C9528C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  <w:r w:rsidR="00C9528C" w:rsidRPr="00C9528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1</w:t>
                            </w:r>
                            <w:r w:rsidR="004A210E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)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ساخت واحد ارسالی:</w:t>
                            </w:r>
                            <w:r w:rsidR="004A210E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</w:p>
                          <w:bookmarkEnd w:id="4"/>
                          <w:p w14:paraId="5E33EEFB" w14:textId="77777777" w:rsid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مونتاژ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آردوینو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نانو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5" w:name="_Hlk170081327"/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ابتدا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PCB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قرار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دهید وپایه های آن را لحیم کنید.</w:t>
                            </w:r>
                            <w:bookmarkEnd w:id="5"/>
                          </w:p>
                          <w:p w14:paraId="622D3F2B" w14:textId="48E39766" w:rsidR="00C9528C" w:rsidRPr="00C9528C" w:rsidRDefault="00C9528C" w:rsidP="004A210E">
                            <w:pPr>
                              <w:pStyle w:val="ListParagraph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</w:p>
                          <w:p w14:paraId="02D62529" w14:textId="5F02A09E" w:rsid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نصب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سنسور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lang w:bidi="fa-IR"/>
                              </w:rPr>
                              <w:t>MPU6050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MPU6050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متصل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3362F9A1" w14:textId="77777777" w:rsidR="00C9528C" w:rsidRPr="00C9528C" w:rsidRDefault="00C9528C" w:rsidP="004A210E">
                            <w:pPr>
                              <w:pStyle w:val="ListParagraph"/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5BC4C0A4" w14:textId="77777777" w:rsidR="00C9528C" w:rsidRP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bookmarkStart w:id="6" w:name="_Hlk170080501"/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VCC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5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261F349D" w14:textId="77777777" w:rsidR="00C9528C" w:rsidRP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16322721" w14:textId="77777777" w:rsidR="00C9528C" w:rsidRP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SCL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A5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5099B288" w14:textId="10C0E6A3" w:rsidR="00C9528C" w:rsidRP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SDA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A4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6F1DE9E8" w14:textId="77777777" w:rsidR="00C9528C" w:rsidRPr="00C9528C" w:rsidRDefault="00C9528C" w:rsidP="004A210E">
                            <w:pPr>
                              <w:pStyle w:val="ListParagraph"/>
                              <w:bidi/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bookmarkEnd w:id="6"/>
                          <w:p w14:paraId="4C6B5EDE" w14:textId="0CF84444" w:rsidR="004A210E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افزودن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ماژول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بلوتوث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lang w:bidi="fa-IR"/>
                              </w:rPr>
                              <w:t xml:space="preserve"> HC-05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u w:val="single"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متصل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بتوانید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داده‌ها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ارسال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  <w:r w:rsid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F8540A3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</w:p>
                          <w:p w14:paraId="760D7871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</w:p>
                          <w:p w14:paraId="3510BFDA" w14:textId="77777777" w:rsidR="009E0927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11B0EE48" w14:textId="48BA7B15" w:rsidR="004A210E" w:rsidRDefault="004A210E" w:rsidP="009E092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VCC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3.3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5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بسته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39076C98" w14:textId="77777777" w:rsidR="004A210E" w:rsidRPr="004A210E" w:rsidRDefault="004A210E" w:rsidP="004A210E">
                            <w:p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  <w:p w14:paraId="75B2BDC1" w14:textId="409297EC" w:rsid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قرار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دادن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دکمه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فشاری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دکمه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فشاری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فعال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غیرفعال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کردن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سیستم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4528CF79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دکمه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دیجیتال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1AEAB3EC" w14:textId="545B2925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دیگر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دکمه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</w:p>
                          <w:p w14:paraId="6C1CC556" w14:textId="77777777" w:rsidR="00C9528C" w:rsidRPr="00C9528C" w:rsidRDefault="00C9528C" w:rsidP="004A210E">
                            <w:pPr>
                              <w:pStyle w:val="ListParagraph"/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73729FCB" w14:textId="1E735194" w:rsidR="00C9528C" w:rsidRDefault="00C9528C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اتصال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باتری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ولت</w:t>
                            </w:r>
                            <w:r w:rsidRPr="00C9528C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سیستم،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متصل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9528C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C9528C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2D06BC0B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مثبت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VIN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438E0908" w14:textId="7668AB8A" w:rsid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منفی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</w:p>
                          <w:p w14:paraId="4879B111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4E32A92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7CB58439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CBF8AAC" w14:textId="37176D89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FA91B11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7FB8AC11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EC402BF" w14:textId="35B96C43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A963F9A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4F29978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875CE83" w14:textId="42773B99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375C1F29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5C87CBA6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72BCFA1D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1732946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4D94687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126DB2E3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CB8CDE8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8BA5AAD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7A43756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86CAD0C" w14:textId="77777777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6574460" w14:textId="7B61A13D" w:rsidR="000A008E" w:rsidRDefault="000A008E" w:rsidP="000A008E">
                            <w:pPr>
                              <w:pStyle w:val="ListParagraph"/>
                              <w:bidi/>
                              <w:ind w:left="1620"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  <w:p w14:paraId="4F4E3347" w14:textId="77777777" w:rsidR="004A210E" w:rsidRPr="004A210E" w:rsidRDefault="004A210E" w:rsidP="004A210E">
                            <w:p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  <w:p w14:paraId="65AF0B5F" w14:textId="77777777" w:rsidR="00C9528C" w:rsidRPr="00C9528C" w:rsidRDefault="00C9528C" w:rsidP="00845E2C">
                            <w:pPr>
                              <w:pBdr>
                                <w:bottom w:val="single" w:sz="12" w:space="0" w:color="auto"/>
                              </w:pBd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56B3671D" w14:textId="77777777" w:rsidR="004A210E" w:rsidRPr="004A210E" w:rsidRDefault="004A210E" w:rsidP="004A210E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</w:p>
                          <w:p w14:paraId="1E1430E1" w14:textId="77777777" w:rsidR="004A210E" w:rsidRPr="00473D75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  <w:p w14:paraId="4A34F4B7" w14:textId="77777777" w:rsidR="00C9528C" w:rsidRPr="00C9528C" w:rsidRDefault="00C9528C" w:rsidP="004A210E">
                            <w:pPr>
                              <w:pStyle w:val="ListParagraph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73DE8782" w14:textId="77777777" w:rsidR="00DE5A79" w:rsidRDefault="00DE5A79" w:rsidP="004A210E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5CB89E4E" w14:textId="0CE2942D" w:rsidR="00C742B4" w:rsidRPr="00473D75" w:rsidRDefault="00DE5A79" w:rsidP="004A210E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19E0635" w14:textId="77777777" w:rsidR="00C742B4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660DA00" w14:textId="77777777" w:rsidR="00C742B4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C97F510" w14:textId="77777777" w:rsidR="00C742B4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0CA13019" w14:textId="77777777" w:rsidR="00C742B4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EBED4EC" w14:textId="77777777" w:rsidR="00C742B4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9FB3129" w14:textId="77777777" w:rsidR="00C742B4" w:rsidRPr="00714782" w:rsidRDefault="00C742B4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B149" id="_x0000_s1031" type="#_x0000_t202" style="position:absolute;margin-left:17.15pt;margin-top:-22.6pt;width:516.3pt;height:752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" filled="f" stroked="f">
                <v:textbox>
                  <w:txbxContent>
                    <w:p w14:paraId="729748DC" w14:textId="77777777" w:rsidR="00C742B4" w:rsidRDefault="00C742B4" w:rsidP="004A210E">
                      <w:pPr>
                        <w:bidi/>
                        <w:rPr>
                          <w:rFonts w:cs="Times New Roman"/>
                          <w:color w:val="C00000"/>
                          <w:rtl/>
                          <w:lang w:bidi="fa-IR"/>
                        </w:rPr>
                      </w:pPr>
                    </w:p>
                    <w:p w14:paraId="08A5A4E3" w14:textId="77777777" w:rsidR="00845E2C" w:rsidRDefault="00845E2C" w:rsidP="00845E2C">
                      <w:pPr>
                        <w:bidi/>
                        <w:rPr>
                          <w:rFonts w:cs="Times New Roman"/>
                          <w:color w:val="C00000"/>
                          <w:rtl/>
                          <w:lang w:bidi="fa-IR"/>
                        </w:rPr>
                      </w:pPr>
                    </w:p>
                    <w:p w14:paraId="30D32705" w14:textId="39E2BD0F" w:rsidR="00C742B4" w:rsidRPr="00845E2C" w:rsidRDefault="00C742B4" w:rsidP="00845E2C">
                      <w:pPr>
                        <w:bidi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2.مراحل اجرا</w:t>
                      </w:r>
                      <w:r w:rsidRPr="003D266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473D75">
                        <w:rPr>
                          <w:rFonts w:cs="Times New Roman" w:hint="cs"/>
                          <w:b/>
                          <w:bCs/>
                          <w:color w:val="002060"/>
                          <w:sz w:val="44"/>
                          <w:szCs w:val="44"/>
                          <w:rtl/>
                          <w:lang w:bidi="fa-IR"/>
                        </w:rPr>
                        <w:t>____________________________________________</w:t>
                      </w:r>
                    </w:p>
                    <w:p w14:paraId="1CF0CAFF" w14:textId="77777777" w:rsidR="00DE5A79" w:rsidRDefault="00C742B4" w:rsidP="004A210E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برای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ساخت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ربات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کنترلی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با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حرکات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 w:rsidRPr="00DE5A79">
                        <w:rPr>
                          <w:rFonts w:cs="Times New Roman" w:hint="cs"/>
                          <w:rtl/>
                          <w:lang w:bidi="fa-IR"/>
                        </w:rPr>
                        <w:t>دست،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 xml:space="preserve"> </w:t>
                      </w:r>
                      <w:r w:rsidR="00DE5A79">
                        <w:rPr>
                          <w:rFonts w:cs="Times New Roman" w:hint="cs"/>
                          <w:rtl/>
                          <w:lang w:bidi="fa-IR"/>
                        </w:rPr>
                        <w:t>مراحل زیر را طی میکنیم</w:t>
                      </w:r>
                      <w:r w:rsidR="00DE5A79" w:rsidRPr="00DE5A79">
                        <w:rPr>
                          <w:rFonts w:cs="Times New Roman"/>
                          <w:rtl/>
                          <w:lang w:bidi="fa-IR"/>
                        </w:rPr>
                        <w:t>:</w:t>
                      </w:r>
                    </w:p>
                    <w:p w14:paraId="6429D964" w14:textId="2FDD899A" w:rsidR="00C9528C" w:rsidRPr="00C9528C" w:rsidRDefault="00DE5A79" w:rsidP="004A210E">
                      <w:p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bookmarkStart w:id="7" w:name="_Hlk170080880"/>
                      <w:r w:rsidRPr="00C9528C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  <w:r w:rsidR="00C9528C" w:rsidRPr="00C9528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1</w:t>
                      </w:r>
                      <w:r w:rsidR="004A210E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)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 xml:space="preserve"> ساخت واحد ارسالی:</w:t>
                      </w:r>
                      <w:r w:rsidR="004A210E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</w:p>
                    <w:bookmarkEnd w:id="7"/>
                    <w:p w14:paraId="5E33EEFB" w14:textId="77777777" w:rsidR="00C9528C" w:rsidRDefault="00C9528C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مونتاژ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آردوینو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نانو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  <w:t>: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bookmarkStart w:id="8" w:name="_Hlk170081327"/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ابتدا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PCB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قرار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دهید وپایه های آن را لحیم کنید.</w:t>
                      </w:r>
                      <w:bookmarkEnd w:id="8"/>
                    </w:p>
                    <w:p w14:paraId="622D3F2B" w14:textId="48E39766" w:rsidR="00C9528C" w:rsidRPr="00C9528C" w:rsidRDefault="00C9528C" w:rsidP="004A210E">
                      <w:pPr>
                        <w:pStyle w:val="ListParagraph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</w:p>
                    <w:p w14:paraId="02D62529" w14:textId="5F02A09E" w:rsidR="00C9528C" w:rsidRDefault="00C9528C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نصب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سنسور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lang w:bidi="fa-IR"/>
                        </w:rPr>
                        <w:t>MPU6050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  <w:t>: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MPU6050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متصل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3362F9A1" w14:textId="77777777" w:rsidR="00C9528C" w:rsidRPr="00C9528C" w:rsidRDefault="00C9528C" w:rsidP="004A210E">
                      <w:pPr>
                        <w:pStyle w:val="ListParagraph"/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5BC4C0A4" w14:textId="77777777" w:rsidR="00C9528C" w:rsidRPr="00C9528C" w:rsidRDefault="00C9528C" w:rsidP="004A210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bookmarkStart w:id="9" w:name="_Hlk170080501"/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VCC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5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261F349D" w14:textId="77777777" w:rsidR="00C9528C" w:rsidRPr="00C9528C" w:rsidRDefault="00C9528C" w:rsidP="004A210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16322721" w14:textId="77777777" w:rsidR="00C9528C" w:rsidRPr="00C9528C" w:rsidRDefault="00C9528C" w:rsidP="004A210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SCL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A5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5099B288" w14:textId="10C0E6A3" w:rsidR="00C9528C" w:rsidRPr="00C9528C" w:rsidRDefault="00C9528C" w:rsidP="004A210E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SDA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A4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6F1DE9E8" w14:textId="77777777" w:rsidR="00C9528C" w:rsidRPr="00C9528C" w:rsidRDefault="00C9528C" w:rsidP="004A210E">
                      <w:pPr>
                        <w:pStyle w:val="ListParagraph"/>
                        <w:bidi/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bookmarkEnd w:id="9"/>
                    <w:p w14:paraId="4C6B5EDE" w14:textId="0CF84444" w:rsidR="004A210E" w:rsidRDefault="00C9528C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افزودن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ماژول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بلوتوث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lang w:bidi="fa-IR"/>
                        </w:rPr>
                        <w:t xml:space="preserve"> HC-05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u w:val="single"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متصل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بتوانید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داده‌ها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ارسال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.</w:t>
                      </w:r>
                      <w:r w:rsid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3F8540A3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</w:p>
                    <w:p w14:paraId="760D7871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</w:p>
                    <w:p w14:paraId="3510BFDA" w14:textId="77777777" w:rsidR="009E0927" w:rsidRDefault="004A210E" w:rsidP="004A210E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</w:p>
                    <w:p w14:paraId="11B0EE48" w14:textId="48BA7B15" w:rsidR="004A210E" w:rsidRDefault="004A210E" w:rsidP="009E092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VCC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3.3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5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(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بسته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)</w:t>
                      </w:r>
                    </w:p>
                    <w:p w14:paraId="39076C98" w14:textId="77777777" w:rsidR="004A210E" w:rsidRPr="004A210E" w:rsidRDefault="004A210E" w:rsidP="004A210E">
                      <w:p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</w:p>
                    <w:p w14:paraId="75B2BDC1" w14:textId="409297EC" w:rsidR="004A210E" w:rsidRDefault="004A210E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قرار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دادن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دکمه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فشاری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دکمه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فشاری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فعال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غیرفعال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کردن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سیستم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4528CF79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دکمه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دیجیتال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1AEAB3EC" w14:textId="545B2925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دیگر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دکمه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</w:p>
                    <w:p w14:paraId="6C1CC556" w14:textId="77777777" w:rsidR="00C9528C" w:rsidRPr="00C9528C" w:rsidRDefault="00C9528C" w:rsidP="004A210E">
                      <w:pPr>
                        <w:pStyle w:val="ListParagraph"/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73729FCB" w14:textId="1E735194" w:rsidR="00C9528C" w:rsidRDefault="00C9528C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اتصال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باتری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9 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ولت</w:t>
                      </w:r>
                      <w:r w:rsidRPr="00C9528C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سیستم،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9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متصل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9528C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C9528C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2D06BC0B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مثبت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VIN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438E0908" w14:textId="7668AB8A" w:rsidR="004A210E" w:rsidRDefault="004A210E" w:rsidP="004A210E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منفی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</w:p>
                    <w:p w14:paraId="4879B111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4E32A92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7CB58439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CBF8AAC" w14:textId="37176D89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FA91B11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7FB8AC11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EC402BF" w14:textId="35B96C43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A963F9A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4F29978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875CE83" w14:textId="42773B99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375C1F29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5C87CBA6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72BCFA1D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1732946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4D94687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126DB2E3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CB8CDE8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8BA5AAD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7A43756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86CAD0C" w14:textId="77777777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6574460" w14:textId="7B61A13D" w:rsidR="000A008E" w:rsidRDefault="000A008E" w:rsidP="000A008E">
                      <w:pPr>
                        <w:pStyle w:val="ListParagraph"/>
                        <w:bidi/>
                        <w:ind w:left="1620"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</w:p>
                    <w:p w14:paraId="4F4E3347" w14:textId="77777777" w:rsidR="004A210E" w:rsidRPr="004A210E" w:rsidRDefault="004A210E" w:rsidP="004A210E">
                      <w:p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</w:p>
                    <w:p w14:paraId="65AF0B5F" w14:textId="77777777" w:rsidR="00C9528C" w:rsidRPr="00C9528C" w:rsidRDefault="00C9528C" w:rsidP="00845E2C">
                      <w:pPr>
                        <w:pBdr>
                          <w:bottom w:val="single" w:sz="12" w:space="0" w:color="auto"/>
                        </w:pBdr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56B3671D" w14:textId="77777777" w:rsidR="004A210E" w:rsidRPr="004A210E" w:rsidRDefault="004A210E" w:rsidP="004A210E">
                      <w:p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</w:p>
                    <w:p w14:paraId="1E1430E1" w14:textId="77777777" w:rsidR="004A210E" w:rsidRPr="00473D75" w:rsidRDefault="004A210E" w:rsidP="004A210E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  <w:p w14:paraId="4A34F4B7" w14:textId="77777777" w:rsidR="00C9528C" w:rsidRPr="00C9528C" w:rsidRDefault="00C9528C" w:rsidP="004A210E">
                      <w:pPr>
                        <w:pStyle w:val="ListParagraph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73DE8782" w14:textId="77777777" w:rsidR="00DE5A79" w:rsidRDefault="00DE5A79" w:rsidP="004A210E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5CB89E4E" w14:textId="0CE2942D" w:rsidR="00C742B4" w:rsidRPr="00473D75" w:rsidRDefault="00DE5A79" w:rsidP="004A210E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p w14:paraId="319E0635" w14:textId="77777777" w:rsidR="00C742B4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660DA00" w14:textId="77777777" w:rsidR="00C742B4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C97F510" w14:textId="77777777" w:rsidR="00C742B4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0CA13019" w14:textId="77777777" w:rsidR="00C742B4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EBED4EC" w14:textId="77777777" w:rsidR="00C742B4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9FB3129" w14:textId="77777777" w:rsidR="00C742B4" w:rsidRPr="00714782" w:rsidRDefault="00C742B4" w:rsidP="004A210E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78F26E9" w14:textId="5B954CBC" w:rsidR="00C742B4" w:rsidRDefault="000A008E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9195DF" wp14:editId="647FB267">
                <wp:simplePos x="0" y="0"/>
                <wp:positionH relativeFrom="margin">
                  <wp:posOffset>122555</wp:posOffset>
                </wp:positionH>
                <wp:positionV relativeFrom="margin">
                  <wp:posOffset>-68580</wp:posOffset>
                </wp:positionV>
                <wp:extent cx="6557010" cy="9204960"/>
                <wp:effectExtent l="0" t="0" r="0" b="0"/>
                <wp:wrapSquare wrapText="bothSides"/>
                <wp:docPr id="6185320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7010" cy="9204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9EEA6E" w14:textId="77777777" w:rsidR="000A008E" w:rsidRPr="004A210E" w:rsidRDefault="000A008E" w:rsidP="000A008E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color w:val="002060"/>
                                <w:rtl/>
                                <w:lang w:bidi="fa-IR"/>
                              </w:rPr>
                            </w:pPr>
                          </w:p>
                          <w:p w14:paraId="29946DAE" w14:textId="77777777" w:rsidR="000A008E" w:rsidRDefault="000A008E" w:rsidP="000A008E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2)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ساخت واحد 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دریافتی</w:t>
                            </w:r>
                            <w:r w:rsidRPr="00C9528C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:</w:t>
                            </w:r>
                          </w:p>
                          <w:p w14:paraId="3E407F62" w14:textId="77777777" w:rsidR="000A008E" w:rsidRDefault="000A008E" w:rsidP="000A008E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  <w:p w14:paraId="4B639DE7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bookmarkStart w:id="10" w:name="_Hlk170081011"/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مونتاژ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lang w:bidi="fa-IR"/>
                              </w:rPr>
                              <w:t>UNO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UNO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PCB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قرار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دهید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لحیم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bookmarkEnd w:id="10"/>
                          <w:p w14:paraId="47AD95D0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بلوتوث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دریافت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داده‌ها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واحد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ارسالی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69591FCE" w14:textId="77777777" w:rsidR="000A008E" w:rsidRDefault="000A008E" w:rsidP="000A008E">
                            <w:pPr>
                              <w:pStyle w:val="ListParagraph"/>
                              <w:bidi/>
                              <w:ind w:left="900"/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1B261A79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</w:p>
                          <w:p w14:paraId="1FD2585E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</w:p>
                          <w:p w14:paraId="6394E1C4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VCC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5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61A61150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bookmarkStart w:id="11" w:name="_Hlk170081087"/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افزودن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موتور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lang w:bidi="fa-IR"/>
                              </w:rPr>
                              <w:t>H-bridge L293D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کنترل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3AF32698" w14:textId="77777777" w:rsidR="000A008E" w:rsidRDefault="000A008E" w:rsidP="000A008E">
                            <w:pPr>
                              <w:pStyle w:val="ListParagraph"/>
                              <w:bidi/>
                              <w:ind w:left="900"/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1D1C6AB7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کنترل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ورودی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</w:t>
                            </w:r>
                          </w:p>
                          <w:p w14:paraId="6636AB9F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12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</w:p>
                          <w:p w14:paraId="5A62D4FE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bookmarkEnd w:id="11"/>
                          <w:p w14:paraId="1C91F323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سنسور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اولتراسونیک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جلوگیری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برخورد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موانع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نصب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2629378B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VCC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5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1644A152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GND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</w:p>
                          <w:p w14:paraId="61ED87C0" w14:textId="77777777" w:rsidR="000A008E" w:rsidRPr="004A210E" w:rsidRDefault="000A008E" w:rsidP="000A008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Trig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Echo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دیجیتال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تعیین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شده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01C05A9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اتصال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باتری‌ها</w:t>
                            </w:r>
                            <w:r w:rsidRPr="004A210E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12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موتورها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متصل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6611F5B8" w14:textId="77777777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9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جک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UNO</w:t>
                            </w:r>
                          </w:p>
                          <w:p w14:paraId="3CD505E2" w14:textId="2A03C24F" w:rsidR="004A210E" w:rsidRPr="004A210E" w:rsidRDefault="004A210E" w:rsidP="004A210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باتری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12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ولت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درایور</w:t>
                            </w:r>
                            <w:r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</w:t>
                            </w:r>
                            <w:r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18E536EB" w14:textId="77777777" w:rsidR="004A210E" w:rsidRPr="00473D75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  <w:p w14:paraId="2C788E51" w14:textId="77777777" w:rsidR="004A210E" w:rsidRPr="00C9528C" w:rsidRDefault="004A210E" w:rsidP="004A210E">
                            <w:pPr>
                              <w:pStyle w:val="ListParagraph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7F89511" w14:textId="77777777" w:rsidR="004A210E" w:rsidRDefault="004A210E" w:rsidP="004A210E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067B6646" w14:textId="77777777" w:rsidR="004A210E" w:rsidRPr="00473D75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470F4EA4" w14:textId="77777777" w:rsidR="004A210E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148C0CC" w14:textId="77777777" w:rsidR="004A210E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4F191612" w14:textId="77777777" w:rsidR="004A210E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07080B7" w14:textId="77777777" w:rsidR="004A210E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4706AD98" w14:textId="77777777" w:rsidR="004A210E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63E7423" w14:textId="77777777" w:rsidR="004A210E" w:rsidRPr="00714782" w:rsidRDefault="004A210E" w:rsidP="004A210E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195DF" id="_x0000_s1032" type="#_x0000_t202" style="position:absolute;margin-left:9.65pt;margin-top:-5.4pt;width:516.3pt;height:724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" filled="f" stroked="f">
                <v:textbox>
                  <w:txbxContent>
                    <w:p w14:paraId="569EEA6E" w14:textId="77777777" w:rsidR="000A008E" w:rsidRPr="004A210E" w:rsidRDefault="000A008E" w:rsidP="000A008E">
                      <w:pPr>
                        <w:bidi/>
                        <w:rPr>
                          <w:rFonts w:cs="Times New Roman"/>
                          <w:b/>
                          <w:bCs/>
                          <w:color w:val="002060"/>
                          <w:rtl/>
                          <w:lang w:bidi="fa-IR"/>
                        </w:rPr>
                      </w:pPr>
                    </w:p>
                    <w:p w14:paraId="29946DAE" w14:textId="77777777" w:rsidR="000A008E" w:rsidRDefault="000A008E" w:rsidP="000A008E">
                      <w:pPr>
                        <w:bidi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2)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 xml:space="preserve"> ساخت واحد </w:t>
                      </w: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دریافتی</w:t>
                      </w:r>
                      <w:r w:rsidRPr="00C9528C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:</w:t>
                      </w:r>
                    </w:p>
                    <w:p w14:paraId="3E407F62" w14:textId="77777777" w:rsidR="000A008E" w:rsidRDefault="000A008E" w:rsidP="000A008E">
                      <w:pPr>
                        <w:bidi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</w:p>
                    <w:p w14:paraId="4B639DE7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bookmarkStart w:id="12" w:name="_Hlk170081011"/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مونتاژ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lang w:bidi="fa-IR"/>
                        </w:rPr>
                        <w:t>UNO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UNO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PCB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قرار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دهید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لحیم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bookmarkEnd w:id="12"/>
                    <w:p w14:paraId="47AD95D0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بلوتوث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دریافت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داده‌ها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واحد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ارسالی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69591FCE" w14:textId="77777777" w:rsidR="000A008E" w:rsidRDefault="000A008E" w:rsidP="000A008E">
                      <w:pPr>
                        <w:pStyle w:val="ListParagraph"/>
                        <w:bidi/>
                        <w:ind w:left="900"/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1B261A79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</w:p>
                    <w:p w14:paraId="1FD2585E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</w:p>
                    <w:p w14:paraId="6394E1C4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VCC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5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61A61150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bookmarkStart w:id="13" w:name="_Hlk170081087"/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افزودن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موتور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lang w:bidi="fa-IR"/>
                        </w:rPr>
                        <w:t>H-bridge L293D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کنترل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3AF32698" w14:textId="77777777" w:rsidR="000A008E" w:rsidRDefault="000A008E" w:rsidP="000A008E">
                      <w:pPr>
                        <w:pStyle w:val="ListParagraph"/>
                        <w:bidi/>
                        <w:ind w:left="900"/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1D1C6AB7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کنترل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ورودی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</w:t>
                      </w:r>
                    </w:p>
                    <w:p w14:paraId="6636AB9F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12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</w:p>
                    <w:p w14:paraId="5A62D4FE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bookmarkEnd w:id="13"/>
                    <w:p w14:paraId="1C91F323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سنسور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اولتراسونیک</w:t>
                      </w:r>
                      <w:r w:rsidRPr="004A210E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جلوگیری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برخورد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موانع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نصب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2629378B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VCC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5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1644A152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GND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</w:p>
                    <w:p w14:paraId="61ED87C0" w14:textId="77777777" w:rsidR="000A008E" w:rsidRPr="004A210E" w:rsidRDefault="000A008E" w:rsidP="000A008E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Trig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Echo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دیجیتال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تعیین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شده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501C05A9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اتصال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باتری‌ها</w:t>
                      </w:r>
                      <w:r w:rsidRPr="004A210E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9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12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موتورها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متصل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6611F5B8" w14:textId="77777777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9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جک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UNO</w:t>
                      </w:r>
                    </w:p>
                    <w:p w14:paraId="3CD505E2" w14:textId="2A03C24F" w:rsidR="004A210E" w:rsidRPr="004A210E" w:rsidRDefault="004A210E" w:rsidP="004A210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باتری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12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ولت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درایور</w:t>
                      </w:r>
                      <w:r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</w:t>
                      </w:r>
                      <w:r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18E536EB" w14:textId="77777777" w:rsidR="004A210E" w:rsidRPr="00473D75" w:rsidRDefault="004A210E" w:rsidP="004A210E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  <w:p w14:paraId="2C788E51" w14:textId="77777777" w:rsidR="004A210E" w:rsidRPr="00C9528C" w:rsidRDefault="004A210E" w:rsidP="004A210E">
                      <w:pPr>
                        <w:pStyle w:val="ListParagraph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7F89511" w14:textId="77777777" w:rsidR="004A210E" w:rsidRDefault="004A210E" w:rsidP="004A210E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067B6646" w14:textId="77777777" w:rsidR="004A210E" w:rsidRPr="00473D75" w:rsidRDefault="004A210E" w:rsidP="004A210E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p w14:paraId="470F4EA4" w14:textId="77777777" w:rsidR="004A210E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148C0CC" w14:textId="77777777" w:rsidR="004A210E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4F191612" w14:textId="77777777" w:rsidR="004A210E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07080B7" w14:textId="77777777" w:rsidR="004A210E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4706AD98" w14:textId="77777777" w:rsidR="004A210E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63E7423" w14:textId="77777777" w:rsidR="004A210E" w:rsidRPr="00714782" w:rsidRDefault="004A210E" w:rsidP="004A210E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C647DF0" wp14:editId="662498B3">
            <wp:simplePos x="0" y="0"/>
            <wp:positionH relativeFrom="column">
              <wp:posOffset>259136</wp:posOffset>
            </wp:positionH>
            <wp:positionV relativeFrom="paragraph">
              <wp:posOffset>4810380</wp:posOffset>
            </wp:positionV>
            <wp:extent cx="6343650" cy="3363595"/>
            <wp:effectExtent l="0" t="0" r="0" b="8255"/>
            <wp:wrapThrough wrapText="bothSides">
              <wp:wrapPolygon edited="0">
                <wp:start x="259" y="0"/>
                <wp:lineTo x="0" y="245"/>
                <wp:lineTo x="0" y="21408"/>
                <wp:lineTo x="259" y="21531"/>
                <wp:lineTo x="21276" y="21531"/>
                <wp:lineTo x="21535" y="21408"/>
                <wp:lineTo x="21535" y="245"/>
                <wp:lineTo x="21276" y="0"/>
                <wp:lineTo x="259" y="0"/>
              </wp:wrapPolygon>
            </wp:wrapThrough>
            <wp:docPr id="1539879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6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6E4C4" w14:textId="5D4D97D5" w:rsidR="00C742B4" w:rsidRDefault="00C742B4"/>
    <w:p w14:paraId="796FB29F" w14:textId="04C69B5A" w:rsidR="003F24CA" w:rsidRDefault="001B1F74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4079" behindDoc="0" locked="0" layoutInCell="1" allowOverlap="1" wp14:anchorId="46D9CE04" wp14:editId="6FB78472">
                <wp:simplePos x="0" y="0"/>
                <wp:positionH relativeFrom="margin">
                  <wp:posOffset>661670</wp:posOffset>
                </wp:positionH>
                <wp:positionV relativeFrom="margin">
                  <wp:posOffset>26670</wp:posOffset>
                </wp:positionV>
                <wp:extent cx="6202045" cy="4128135"/>
                <wp:effectExtent l="0" t="0" r="0" b="5715"/>
                <wp:wrapThrough wrapText="bothSides">
                  <wp:wrapPolygon edited="0">
                    <wp:start x="133" y="0"/>
                    <wp:lineTo x="133" y="21530"/>
                    <wp:lineTo x="21363" y="21530"/>
                    <wp:lineTo x="21363" y="0"/>
                    <wp:lineTo x="133" y="0"/>
                  </wp:wrapPolygon>
                </wp:wrapThrough>
                <wp:docPr id="1060671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45" cy="412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45C288" w14:textId="77777777" w:rsidR="00600EB5" w:rsidRPr="004A210E" w:rsidRDefault="00600EB5" w:rsidP="001B1F74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color w:val="002060"/>
                                <w:rtl/>
                                <w:lang w:bidi="fa-IR"/>
                              </w:rPr>
                            </w:pPr>
                          </w:p>
                          <w:p w14:paraId="3DA78F83" w14:textId="4D596628" w:rsidR="00600EB5" w:rsidRPr="00B716A2" w:rsidRDefault="00B716A2" w:rsidP="001B1F74">
                            <w:pPr>
                              <w:bidi/>
                              <w:ind w:left="360"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3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)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برنامه‌ریزی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آردوینو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نانو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کد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واحد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ارسالی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>):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6868B3A" w14:textId="4D038420" w:rsidR="00B716A2" w:rsidRPr="00B716A2" w:rsidRDefault="00B716A2" w:rsidP="001B1F74">
                            <w:pPr>
                              <w:pStyle w:val="GraphicAnchor"/>
                              <w:numPr>
                                <w:ilvl w:val="0"/>
                                <w:numId w:val="22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کدنویسی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برنامه‌ای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بنویسید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بخواند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زاویه‌های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دست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تعیین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کند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91FF18F" w14:textId="078BE890" w:rsidR="001B1F74" w:rsidRPr="001B1F74" w:rsidRDefault="00B716A2" w:rsidP="001B1F74">
                            <w:pPr>
                              <w:pStyle w:val="GraphicAnchor"/>
                              <w:numPr>
                                <w:ilvl w:val="0"/>
                                <w:numId w:val="22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تعریف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کاراکترهای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کنترلی</w:t>
                            </w:r>
                            <w:r w:rsidRPr="00B716A2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14" w:name="_Hlk170097283"/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هر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جهت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جلو،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عقب،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راست،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چپ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)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کاراکتر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تعریف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716A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bookmarkEnd w:id="14"/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40A68DB5" w14:textId="77777777" w:rsidR="001B1F74" w:rsidRDefault="001B1F74" w:rsidP="001B1F74">
                            <w:pPr>
                              <w:pStyle w:val="GraphicAnchor"/>
                              <w:bidi/>
                              <w:ind w:left="1080"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</w:p>
                          <w:p w14:paraId="352E35CB" w14:textId="707A5A9C" w:rsidR="001B1F74" w:rsidRPr="001B1F74" w:rsidRDefault="005D671D" w:rsidP="001B1F74">
                            <w:pPr>
                              <w:pStyle w:val="GraphicAnchor"/>
                              <w:numPr>
                                <w:ilvl w:val="0"/>
                                <w:numId w:val="22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5D671D"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highlight w:val="yellow"/>
                                <w:rtl/>
                                <w:lang w:bidi="fa-IR"/>
                              </w:rPr>
                              <w:t>اتصال آردینو نانو به کامپیوتر</w:t>
                            </w:r>
                            <w:r w:rsidR="001B1F74"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rtl/>
                                <w:lang w:bidi="fa-IR"/>
                              </w:rPr>
                              <w:t>: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اتصا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ل آردوینونانو به کامپیوتر (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،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FTDI Converter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استفاده میکنیم ،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باید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پایه‌های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مربوط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TX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RX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هم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متصل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کنید،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صورت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B1F74"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="001B1F74"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:</w:t>
                            </w:r>
                          </w:p>
                          <w:p w14:paraId="48D2823D" w14:textId="77777777" w:rsidR="001B1F74" w:rsidRPr="001B1F74" w:rsidRDefault="001B1F74" w:rsidP="001B1F74">
                            <w:pPr>
                              <w:pStyle w:val="GraphicAnchor"/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1DAAE583" w14:textId="77777777" w:rsidR="005D671D" w:rsidRDefault="001B1F74" w:rsidP="005D671D">
                            <w:pPr>
                              <w:pStyle w:val="GraphicAnchor"/>
                              <w:numPr>
                                <w:ilvl w:val="0"/>
                                <w:numId w:val="30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-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FTDI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proofErr w:type="gramEnd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RX 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و.</w:t>
                            </w:r>
                          </w:p>
                          <w:p w14:paraId="40FFA82B" w14:textId="5E6A0B11" w:rsidR="001B1F74" w:rsidRPr="001B1F74" w:rsidRDefault="005D671D" w:rsidP="005D671D">
                            <w:pPr>
                              <w:pStyle w:val="GraphicAnchor"/>
                              <w:numPr>
                                <w:ilvl w:val="0"/>
                                <w:numId w:val="30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RX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-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FTDI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proofErr w:type="gramEnd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B1F74">
                              <w:t xml:space="preserve"> 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TX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6E3EA69D" w14:textId="77777777" w:rsidR="005D671D" w:rsidRDefault="001B1F74" w:rsidP="005D671D">
                            <w:pPr>
                              <w:pStyle w:val="GraphicAnchor"/>
                              <w:numPr>
                                <w:ilvl w:val="0"/>
                                <w:numId w:val="30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GND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-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FTDI 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proofErr w:type="gramEnd"/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B1F74">
                              <w:t xml:space="preserve"> 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GND 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B1F74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</w:t>
                            </w:r>
                            <w:r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B1F74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5B81E9CA" w14:textId="3DE6B025" w:rsidR="009E0927" w:rsidRDefault="005D671D" w:rsidP="009E092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VCC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-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FTDI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E0927"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proofErr w:type="gramEnd"/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3.3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E0927"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یا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5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V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="009E0927"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بسته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E0927" w:rsidRPr="004A210E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E0927"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="009E0927"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9E0927"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="009E0927" w:rsidRPr="004A210E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5BABF12B" w14:textId="787882E4" w:rsidR="001B1F74" w:rsidRPr="009E0927" w:rsidRDefault="001B1F74" w:rsidP="009E0927">
                            <w:pPr>
                              <w:pStyle w:val="GraphicAnchor"/>
                              <w:bidi/>
                              <w:ind w:left="1080"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  <w:r w:rsidR="005D671D"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همچنین،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اگر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شما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نسخه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3.3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V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مطمئن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شوید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جامپر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تغذیه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FTDI Converter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3.3</w:t>
                            </w:r>
                            <w:r w:rsidR="00F07456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 xml:space="preserve">V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تنظیم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کرده‌اید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  <w:r w:rsidR="005D671D"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اتصالات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اجازه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می‌دهند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طریق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ارتباط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سریال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شود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مرحله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توسعه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آزمایش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شما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قبل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قرار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دادن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محیط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واقعی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پروژه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ضروری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9E092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</w:t>
                            </w:r>
                            <w:r w:rsidRPr="009E092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35D1FD88" w14:textId="77777777" w:rsidR="001B1F74" w:rsidRDefault="001B1F74" w:rsidP="001B1F74">
                            <w:pPr>
                              <w:pStyle w:val="GraphicAnchor"/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097F2FA9" w14:textId="73DC8521" w:rsidR="00600EB5" w:rsidRPr="00B716A2" w:rsidRDefault="00130FC9" w:rsidP="00130FC9">
                            <w:pPr>
                              <w:pStyle w:val="GraphicAnchor"/>
                              <w:numPr>
                                <w:ilvl w:val="0"/>
                                <w:numId w:val="32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  <w:bookmarkStart w:id="15" w:name="_Hlk170098748"/>
                            <w:r w:rsidRPr="00130FC9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نرم افزار کد نویسی</w:t>
                            </w:r>
                            <w:r w:rsidRPr="00130FC9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بردهای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مانند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نانو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R3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محیط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توسعه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مجتمع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Arduino IDE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)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استفاده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می‌شود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Arduino IDE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پلتفرم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کدنویسی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متن‌باز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شما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امکان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راحتی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بنویسید،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کامپایل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سپس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خود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="00600EB5"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bookmarkEnd w:id="15"/>
                          <w:p w14:paraId="6F540BB5" w14:textId="0C242BEC" w:rsidR="00B716A2" w:rsidRPr="004A210E" w:rsidRDefault="00B716A2" w:rsidP="001B1F74">
                            <w:pPr>
                              <w:pStyle w:val="GraphicAnchor"/>
                              <w:bidi/>
                              <w:ind w:left="1080"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</w:p>
                          <w:p w14:paraId="723FE234" w14:textId="0FF01CCA" w:rsidR="00600EB5" w:rsidRPr="004A210E" w:rsidRDefault="00600EB5" w:rsidP="001B1F74">
                            <w:pPr>
                              <w:pStyle w:val="GraphicAnchor"/>
                              <w:bidi/>
                              <w:ind w:left="1440"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</w:p>
                          <w:p w14:paraId="17D5D9EE" w14:textId="77777777" w:rsidR="00600EB5" w:rsidRPr="00473D7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  <w:p w14:paraId="02164ED0" w14:textId="77777777" w:rsidR="00600EB5" w:rsidRPr="00C9528C" w:rsidRDefault="00600EB5" w:rsidP="001B1F74">
                            <w:pPr>
                              <w:pStyle w:val="GraphicAnchor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CDA42C0" w14:textId="77777777" w:rsidR="00600EB5" w:rsidRDefault="00600EB5" w:rsidP="001B1F74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4C3F9AA4" w14:textId="77777777" w:rsidR="00600EB5" w:rsidRPr="00B716A2" w:rsidRDefault="00600EB5" w:rsidP="001B1F74">
                            <w:pPr>
                              <w:bidi/>
                              <w:ind w:left="360"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F1C5CB8" w14:textId="77777777" w:rsidR="00600EB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E1DE233" w14:textId="77777777" w:rsidR="00600EB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B7B92D3" w14:textId="77777777" w:rsidR="00600EB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EBC6963" w14:textId="77777777" w:rsidR="00600EB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4D23F8C5" w14:textId="77777777" w:rsidR="00600EB5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780B7681" w14:textId="77777777" w:rsidR="00600EB5" w:rsidRPr="00714782" w:rsidRDefault="00600EB5" w:rsidP="001B1F74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CE04" id="_x0000_s1033" type="#_x0000_t202" style="position:absolute;margin-left:52.1pt;margin-top:2.1pt;width:488.35pt;height:325.05pt;z-index:25169407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" filled="f" stroked="f">
                <v:textbox>
                  <w:txbxContent>
                    <w:p w14:paraId="5245C288" w14:textId="77777777" w:rsidR="00600EB5" w:rsidRPr="004A210E" w:rsidRDefault="00600EB5" w:rsidP="001B1F74">
                      <w:pPr>
                        <w:bidi/>
                        <w:rPr>
                          <w:rFonts w:cs="Times New Roman"/>
                          <w:b/>
                          <w:bCs/>
                          <w:color w:val="002060"/>
                          <w:rtl/>
                          <w:lang w:bidi="fa-IR"/>
                        </w:rPr>
                      </w:pPr>
                    </w:p>
                    <w:p w14:paraId="3DA78F83" w14:textId="4D596628" w:rsidR="00600EB5" w:rsidRPr="00B716A2" w:rsidRDefault="00B716A2" w:rsidP="001B1F74">
                      <w:pPr>
                        <w:bidi/>
                        <w:ind w:left="360"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3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)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برنامه‌ریزی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آردوینو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نانو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(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کد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واحد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ارسالی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>):</w:t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  <w:r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</w:p>
                    <w:p w14:paraId="36868B3A" w14:textId="4D038420" w:rsidR="00B716A2" w:rsidRPr="00B716A2" w:rsidRDefault="00B716A2" w:rsidP="001B1F74">
                      <w:pPr>
                        <w:pStyle w:val="GraphicAnchor"/>
                        <w:numPr>
                          <w:ilvl w:val="0"/>
                          <w:numId w:val="22"/>
                        </w:numPr>
                        <w:bidi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  <w:r w:rsidRPr="00B716A2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کدنویسی</w:t>
                      </w:r>
                      <w:r w:rsidRPr="00B716A2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برنامه‌ای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بنویسید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داده‌های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بخواند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زاویه‌های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دست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تعیین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کند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rtl/>
                          <w:lang w:bidi="fa-IR"/>
                        </w:rPr>
                        <w:br/>
                      </w:r>
                    </w:p>
                    <w:p w14:paraId="591FF18F" w14:textId="078BE890" w:rsidR="001B1F74" w:rsidRPr="001B1F74" w:rsidRDefault="00B716A2" w:rsidP="001B1F74">
                      <w:pPr>
                        <w:pStyle w:val="GraphicAnchor"/>
                        <w:numPr>
                          <w:ilvl w:val="0"/>
                          <w:numId w:val="22"/>
                        </w:numPr>
                        <w:bidi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  <w:r w:rsidRPr="00B716A2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تعریف</w:t>
                      </w:r>
                      <w:r w:rsidRPr="00B716A2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کاراکترهای</w:t>
                      </w:r>
                      <w:r w:rsidRPr="00B716A2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کنترلی</w:t>
                      </w:r>
                      <w:r w:rsidRPr="00B716A2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bookmarkStart w:id="16" w:name="_Hlk170097283"/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هر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جهت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(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جلو،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عقب،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راست،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چپ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)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کاراکتر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تعریف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B716A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bookmarkEnd w:id="16"/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40A68DB5" w14:textId="77777777" w:rsidR="001B1F74" w:rsidRDefault="001B1F74" w:rsidP="001B1F74">
                      <w:pPr>
                        <w:pStyle w:val="GraphicAnchor"/>
                        <w:bidi/>
                        <w:ind w:left="1080"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</w:p>
                    <w:p w14:paraId="352E35CB" w14:textId="707A5A9C" w:rsidR="001B1F74" w:rsidRPr="001B1F74" w:rsidRDefault="005D671D" w:rsidP="001B1F74">
                      <w:pPr>
                        <w:pStyle w:val="GraphicAnchor"/>
                        <w:numPr>
                          <w:ilvl w:val="0"/>
                          <w:numId w:val="22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5D671D">
                        <w:rPr>
                          <w:rFonts w:cs="Times New Roman" w:hint="cs"/>
                          <w:b/>
                          <w:bCs/>
                          <w:sz w:val="24"/>
                          <w:highlight w:val="yellow"/>
                          <w:rtl/>
                          <w:lang w:bidi="fa-IR"/>
                        </w:rPr>
                        <w:t>اتصال آردینو نانو به کامپیوتر</w:t>
                      </w:r>
                      <w:r w:rsidR="001B1F74">
                        <w:rPr>
                          <w:rFonts w:cs="Times New Roman" w:hint="cs"/>
                          <w:b/>
                          <w:bCs/>
                          <w:sz w:val="24"/>
                          <w:rtl/>
                          <w:lang w:bidi="fa-IR"/>
                        </w:rPr>
                        <w:t>: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اتصا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ل آردوینونانو به کامپیوتر (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)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،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FTDI Converter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استفاده میکنیم ،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باید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پایه‌های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مربوط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TX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RX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هم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متصل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کنید،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صورت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1B1F74"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="001B1F74"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:</w:t>
                      </w:r>
                    </w:p>
                    <w:p w14:paraId="48D2823D" w14:textId="77777777" w:rsidR="001B1F74" w:rsidRPr="001B1F74" w:rsidRDefault="001B1F74" w:rsidP="001B1F74">
                      <w:pPr>
                        <w:pStyle w:val="GraphicAnchor"/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1DAAE583" w14:textId="77777777" w:rsidR="005D671D" w:rsidRDefault="001B1F74" w:rsidP="005D671D">
                      <w:pPr>
                        <w:pStyle w:val="GraphicAnchor"/>
                        <w:numPr>
                          <w:ilvl w:val="0"/>
                          <w:numId w:val="30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-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gramStart"/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FTDI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proofErr w:type="gramEnd"/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RX 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و.</w:t>
                      </w:r>
                    </w:p>
                    <w:p w14:paraId="40FFA82B" w14:textId="5E6A0B11" w:rsidR="001B1F74" w:rsidRPr="001B1F74" w:rsidRDefault="005D671D" w:rsidP="005D671D">
                      <w:pPr>
                        <w:pStyle w:val="GraphicAnchor"/>
                        <w:numPr>
                          <w:ilvl w:val="0"/>
                          <w:numId w:val="30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RX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-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gramStart"/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FTDI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proofErr w:type="gramEnd"/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B1F74">
                        <w:t xml:space="preserve"> 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TX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6E3EA69D" w14:textId="77777777" w:rsidR="005D671D" w:rsidRDefault="001B1F74" w:rsidP="005D671D">
                      <w:pPr>
                        <w:pStyle w:val="GraphicAnchor"/>
                        <w:numPr>
                          <w:ilvl w:val="0"/>
                          <w:numId w:val="30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GND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-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gramStart"/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FTDI 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proofErr w:type="gramEnd"/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B1F74">
                        <w:t xml:space="preserve"> 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GND 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B1F74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</w:t>
                      </w:r>
                      <w:r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B1F74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5B81E9CA" w14:textId="3DE6B025" w:rsidR="009E0927" w:rsidRDefault="005D671D" w:rsidP="009E092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VCC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-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proofErr w:type="gramStart"/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FTDI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9E0927"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proofErr w:type="gramEnd"/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3.3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9E0927"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یا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5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V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(</w:t>
                      </w:r>
                      <w:r w:rsidR="009E0927"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بسته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9E0927" w:rsidRPr="004A210E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9E0927"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="009E0927"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9E0927"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="009E0927" w:rsidRPr="004A210E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)</w:t>
                      </w:r>
                    </w:p>
                    <w:p w14:paraId="5BABF12B" w14:textId="787882E4" w:rsidR="001B1F74" w:rsidRPr="009E0927" w:rsidRDefault="001B1F74" w:rsidP="009E0927">
                      <w:pPr>
                        <w:pStyle w:val="GraphicAnchor"/>
                        <w:bidi/>
                        <w:ind w:left="1080"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  <w:r w:rsidR="005D671D"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-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همچنین،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اگر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شما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نسخه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3.3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V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مطمئن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شوید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جامپر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تغذیه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FTDI Converter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3.3</w:t>
                      </w:r>
                      <w:r w:rsidR="00F07456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 xml:space="preserve">V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تنظیم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کرده‌اید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.</w:t>
                      </w:r>
                      <w:r w:rsidR="005D671D"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اتصالات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اجازه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می‌دهند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برنامه‌نویسی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طریق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ارتباط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سریال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شود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مرحله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توسعه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آزمایش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برنامه‌نویسی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شما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قبل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قرار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دادن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محیط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واقعی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پروژه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ضروری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9E092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</w:t>
                      </w:r>
                      <w:r w:rsidRPr="009E092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35D1FD88" w14:textId="77777777" w:rsidR="001B1F74" w:rsidRDefault="001B1F74" w:rsidP="001B1F74">
                      <w:pPr>
                        <w:pStyle w:val="GraphicAnchor"/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097F2FA9" w14:textId="73DC8521" w:rsidR="00600EB5" w:rsidRPr="00B716A2" w:rsidRDefault="00130FC9" w:rsidP="00130FC9">
                      <w:pPr>
                        <w:pStyle w:val="GraphicAnchor"/>
                        <w:numPr>
                          <w:ilvl w:val="0"/>
                          <w:numId w:val="32"/>
                        </w:numPr>
                        <w:bidi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  <w:bookmarkStart w:id="17" w:name="_Hlk170098748"/>
                      <w:r w:rsidRPr="00130FC9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نرم افزار کد نویسی</w:t>
                      </w:r>
                      <w:r w:rsidRPr="00130FC9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برنامه‌نویسی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بردهای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مانند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نانو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R3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محیط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توسعه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مجتمع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(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Arduino IDE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)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استفاده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می‌شود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Arduino IDE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پلتفرم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کدنویسی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متن‌باز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شما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امکان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راحتی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بنویسید،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کامپایل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سپس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خود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="00600EB5"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bookmarkEnd w:id="17"/>
                    <w:p w14:paraId="6F540BB5" w14:textId="0C242BEC" w:rsidR="00B716A2" w:rsidRPr="004A210E" w:rsidRDefault="00B716A2" w:rsidP="001B1F74">
                      <w:pPr>
                        <w:pStyle w:val="GraphicAnchor"/>
                        <w:bidi/>
                        <w:ind w:left="1080"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</w:p>
                    <w:p w14:paraId="723FE234" w14:textId="0FF01CCA" w:rsidR="00600EB5" w:rsidRPr="004A210E" w:rsidRDefault="00600EB5" w:rsidP="001B1F74">
                      <w:pPr>
                        <w:pStyle w:val="GraphicAnchor"/>
                        <w:bidi/>
                        <w:ind w:left="1440"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</w:p>
                    <w:p w14:paraId="17D5D9EE" w14:textId="77777777" w:rsidR="00600EB5" w:rsidRPr="00473D75" w:rsidRDefault="00600EB5" w:rsidP="001B1F74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  <w:p w14:paraId="02164ED0" w14:textId="77777777" w:rsidR="00600EB5" w:rsidRPr="00C9528C" w:rsidRDefault="00600EB5" w:rsidP="001B1F74">
                      <w:pPr>
                        <w:pStyle w:val="GraphicAnchor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CDA42C0" w14:textId="77777777" w:rsidR="00600EB5" w:rsidRDefault="00600EB5" w:rsidP="001B1F74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4C3F9AA4" w14:textId="77777777" w:rsidR="00600EB5" w:rsidRPr="00B716A2" w:rsidRDefault="00600EB5" w:rsidP="001B1F74">
                      <w:pPr>
                        <w:bidi/>
                        <w:ind w:left="360"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p w14:paraId="3F1C5CB8" w14:textId="77777777" w:rsidR="00600EB5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E1DE233" w14:textId="77777777" w:rsidR="00600EB5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B7B92D3" w14:textId="77777777" w:rsidR="00600EB5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EBC6963" w14:textId="77777777" w:rsidR="00600EB5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4D23F8C5" w14:textId="77777777" w:rsidR="00600EB5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780B7681" w14:textId="77777777" w:rsidR="00600EB5" w:rsidRPr="00714782" w:rsidRDefault="00600EB5" w:rsidP="001B1F74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p w14:paraId="0AE1CB6A" w14:textId="7F3E6434" w:rsidR="003F24CA" w:rsidRDefault="003F24CA">
      <w:pPr>
        <w:rPr>
          <w:rtl/>
        </w:rPr>
      </w:pPr>
    </w:p>
    <w:p w14:paraId="6558BF09" w14:textId="6895151D" w:rsidR="003F24CA" w:rsidRDefault="003F24CA">
      <w:pPr>
        <w:rPr>
          <w:rtl/>
        </w:rPr>
      </w:pPr>
    </w:p>
    <w:p w14:paraId="2836AB66" w14:textId="27F4EE50" w:rsidR="003F24CA" w:rsidRDefault="003F24CA">
      <w:pPr>
        <w:rPr>
          <w:rtl/>
        </w:rPr>
      </w:pPr>
    </w:p>
    <w:p w14:paraId="2442EF84" w14:textId="038A14B0" w:rsidR="003F24CA" w:rsidRDefault="003F24CA">
      <w:pPr>
        <w:rPr>
          <w:rtl/>
        </w:rPr>
      </w:pPr>
    </w:p>
    <w:p w14:paraId="7C188489" w14:textId="1F193356" w:rsidR="003F24CA" w:rsidRDefault="003F24CA">
      <w:pPr>
        <w:rPr>
          <w:rtl/>
        </w:rPr>
      </w:pPr>
    </w:p>
    <w:p w14:paraId="4F5DC2A2" w14:textId="618A9CCC" w:rsidR="00EB7C2B" w:rsidRDefault="00EB7C2B"/>
    <w:p w14:paraId="5B00A57B" w14:textId="0B719B74" w:rsidR="00EB7C2B" w:rsidRDefault="001B1F74"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421B748" wp14:editId="19513082">
                <wp:simplePos x="0" y="0"/>
                <wp:positionH relativeFrom="margin">
                  <wp:posOffset>7146</wp:posOffset>
                </wp:positionH>
                <wp:positionV relativeFrom="margin">
                  <wp:posOffset>4512310</wp:posOffset>
                </wp:positionV>
                <wp:extent cx="6549390" cy="4502785"/>
                <wp:effectExtent l="0" t="0" r="0" b="0"/>
                <wp:wrapThrough wrapText="bothSides">
                  <wp:wrapPolygon edited="0">
                    <wp:start x="126" y="0"/>
                    <wp:lineTo x="126" y="21475"/>
                    <wp:lineTo x="21361" y="21475"/>
                    <wp:lineTo x="21361" y="0"/>
                    <wp:lineTo x="126" y="0"/>
                  </wp:wrapPolygon>
                </wp:wrapThrough>
                <wp:docPr id="279953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9390" cy="450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A6E22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کتابخانه‌های مورد نیاز</w:t>
                            </w:r>
                          </w:p>
                          <w:p w14:paraId="52200171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#include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Wire.h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30E425E4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#include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SoftwareSerial.h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14:paraId="3B8E6D80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620BA0E3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تعریف پورت‌های سریال برای ارتباط با ماژول بلوتوث</w:t>
                            </w:r>
                          </w:p>
                          <w:p w14:paraId="7328190D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SoftwareSerial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10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11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>// RX -&gt; PIN 11 | TX -&gt; PIN 10</w:t>
                            </w:r>
                          </w:p>
                          <w:p w14:paraId="6455F9D6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515E7928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آدرس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I2C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سنسور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MPU6050</w:t>
                            </w:r>
                          </w:p>
                          <w:p w14:paraId="305ADB62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const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int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MPU_ADDRESS =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3030C0"/>
                                <w:sz w:val="16"/>
                                <w:szCs w:val="16"/>
                              </w:rPr>
                              <w:t>0x68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89F0F00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790F4904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متغیرهای برای ذخیره داده‌های خام شتاب‌سنج و ژیروسکوپ</w:t>
                            </w:r>
                          </w:p>
                          <w:p w14:paraId="5A710C5F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AccZ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DF48455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GyroZ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8859954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68580D4B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متغیرهای برای ذخیره زاویه‌های محاسبه شده</w:t>
                            </w:r>
                          </w:p>
                          <w:p w14:paraId="1502F806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accAngleX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accAngleY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gyroAngleZ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DF1C8BC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roll, pitch, yaw;</w:t>
                            </w:r>
                          </w:p>
                          <w:p w14:paraId="2FAEA3DF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59D1781A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متغیرهای برای ذخیره خطاهای سنسور</w:t>
                            </w:r>
                          </w:p>
                          <w:p w14:paraId="53F97255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AccErrorX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AccErrorY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GyroErrorX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GyroErrorY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GyroErrorZ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3A40E82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67CD4CB8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متغیرهای برای محاسبه زمان</w:t>
                            </w:r>
                          </w:p>
                          <w:p w14:paraId="4A051139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float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currentTime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previousTime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72A481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2C1DB8D0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متغیر کمکی برای تابع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>calculate_IMU_error</w:t>
                            </w:r>
                            <w:proofErr w:type="spellEnd"/>
                          </w:p>
                          <w:p w14:paraId="0B47D623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int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c =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0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DEEB6A2" w14:textId="77777777" w:rsidR="00CA0052" w:rsidRPr="00CA0052" w:rsidRDefault="00CA0052" w:rsidP="00CA005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76E6D8F9" w14:textId="77777777" w:rsidR="003F24CA" w:rsidRPr="00CA0052" w:rsidRDefault="003F24CA" w:rsidP="003F24CA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1B748" id="_x0000_s1034" type="#_x0000_t202" style="position:absolute;margin-left:.55pt;margin-top:355.3pt;width:515.7pt;height:354.5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" filled="f" stroked="f">
                <v:textbox>
                  <w:txbxContent>
                    <w:p w14:paraId="73BA6E22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کتابخانه‌های مورد نیاز</w:t>
                      </w:r>
                    </w:p>
                    <w:p w14:paraId="52200171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#include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Wire.h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30E425E4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#include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SoftwareSerial.h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&gt;</w:t>
                      </w:r>
                    </w:p>
                    <w:p w14:paraId="3B8E6D80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620BA0E3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تعریف پورت‌های سریال برای ارتباط با ماژول بلوتوث</w:t>
                      </w:r>
                    </w:p>
                    <w:p w14:paraId="7328190D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SoftwareSerial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CA0052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10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11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>// RX -&gt; PIN 11 | TX -&gt; PIN 10</w:t>
                      </w:r>
                    </w:p>
                    <w:p w14:paraId="6455F9D6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515E7928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آدرس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I2C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سنسور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MPU6050</w:t>
                      </w:r>
                    </w:p>
                    <w:p w14:paraId="305ADB62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const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int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MPU_ADDRESS =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3030C0"/>
                          <w:sz w:val="16"/>
                          <w:szCs w:val="16"/>
                        </w:rPr>
                        <w:t>0x68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89F0F00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790F4904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متغیرهای برای ذخیره داده‌های خام شتاب‌سنج و ژیروسکوپ</w:t>
                      </w:r>
                    </w:p>
                    <w:p w14:paraId="5A710C5F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AccZ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DF48455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GyroZ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68859954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68580D4B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متغیرهای برای ذخیره زاویه‌های محاسبه شده</w:t>
                      </w:r>
                    </w:p>
                    <w:p w14:paraId="1502F806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accAngleX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accAngleY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gyroAngleZ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DF1C8BC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roll, pitch, yaw;</w:t>
                      </w:r>
                    </w:p>
                    <w:p w14:paraId="2FAEA3DF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59D1781A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متغیرهای برای ذخیره خطاهای سنسور</w:t>
                      </w:r>
                    </w:p>
                    <w:p w14:paraId="53F97255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AccErrorX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AccErrorY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GyroErrorX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GyroErrorY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GyroErrorZ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3A40E82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67CD4CB8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متغیرهای برای محاسبه زمان</w:t>
                      </w:r>
                    </w:p>
                    <w:p w14:paraId="4A051139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float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currentTime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previousTime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F72A481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2C1DB8D0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متغیر کمکی برای تابع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>calculate_IMU_error</w:t>
                      </w:r>
                      <w:proofErr w:type="spellEnd"/>
                    </w:p>
                    <w:p w14:paraId="0B47D623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int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c =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0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5DEEB6A2" w14:textId="77777777" w:rsidR="00CA0052" w:rsidRPr="00CA0052" w:rsidRDefault="00CA0052" w:rsidP="00CA005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76E6D8F9" w14:textId="77777777" w:rsidR="003F24CA" w:rsidRPr="00CA0052" w:rsidRDefault="003F24CA" w:rsidP="003F24CA">
                      <w:pPr>
                        <w:bidi/>
                        <w:rPr>
                          <w:b/>
                          <w:bCs/>
                          <w:color w:val="C00000"/>
                          <w:sz w:val="18"/>
                          <w:szCs w:val="18"/>
                          <w:lang w:bidi="fa-IR"/>
                        </w:rPr>
                      </w:pP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9"/>
        <w:gridCol w:w="5395"/>
        <w:gridCol w:w="3237"/>
        <w:gridCol w:w="1079"/>
      </w:tblGrid>
      <w:tr w:rsidR="00EB7C2B" w14:paraId="5D58C965" w14:textId="77777777" w:rsidTr="00EB7C2B">
        <w:tc>
          <w:tcPr>
            <w:tcW w:w="1079" w:type="dxa"/>
          </w:tcPr>
          <w:p w14:paraId="42D9375A" w14:textId="77777777" w:rsidR="00EB7C2B" w:rsidRPr="00E74B29" w:rsidRDefault="00EB7C2B" w:rsidP="002A4399">
            <w:pPr>
              <w:pStyle w:val="Footer"/>
            </w:pPr>
          </w:p>
        </w:tc>
        <w:tc>
          <w:tcPr>
            <w:tcW w:w="5395" w:type="dxa"/>
          </w:tcPr>
          <w:p w14:paraId="222D3F1B" w14:textId="520CD7C9" w:rsidR="00EB7C2B" w:rsidRPr="00874FE7" w:rsidRDefault="00EB7C2B" w:rsidP="002A4399">
            <w:pPr>
              <w:pStyle w:val="Footer"/>
            </w:pPr>
          </w:p>
        </w:tc>
        <w:tc>
          <w:tcPr>
            <w:tcW w:w="3237" w:type="dxa"/>
          </w:tcPr>
          <w:p w14:paraId="3CDAA642" w14:textId="77E0289C" w:rsidR="00EB7C2B" w:rsidRPr="00E74B29" w:rsidRDefault="00EB7C2B" w:rsidP="00EB7C2B">
            <w:pPr>
              <w:pStyle w:val="Footer"/>
              <w:jc w:val="right"/>
            </w:pPr>
          </w:p>
        </w:tc>
        <w:tc>
          <w:tcPr>
            <w:tcW w:w="1079" w:type="dxa"/>
          </w:tcPr>
          <w:p w14:paraId="2B28F557" w14:textId="77777777" w:rsidR="00EB7C2B" w:rsidRPr="00E74B29" w:rsidRDefault="00EB7C2B" w:rsidP="002A4399">
            <w:pPr>
              <w:pStyle w:val="Footer"/>
            </w:pPr>
          </w:p>
        </w:tc>
      </w:tr>
    </w:tbl>
    <w:p w14:paraId="3703A700" w14:textId="6017C872" w:rsidR="00CA0052" w:rsidRDefault="00CA0052" w:rsidP="003D2662">
      <w:pPr>
        <w:jc w:val="right"/>
      </w:pPr>
    </w:p>
    <w:p w14:paraId="54BB37D4" w14:textId="55C2F881" w:rsidR="00CA0052" w:rsidRDefault="00CA0052">
      <w:r>
        <w:br w:type="page"/>
      </w:r>
    </w:p>
    <w:p w14:paraId="13A60B32" w14:textId="7A69F800" w:rsidR="00CA0052" w:rsidRDefault="00CA0052" w:rsidP="00130FC9">
      <w:pPr>
        <w:jc w:val="right"/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2647679" wp14:editId="0A738C4A">
                <wp:simplePos x="0" y="0"/>
                <wp:positionH relativeFrom="margin">
                  <wp:posOffset>-102870</wp:posOffset>
                </wp:positionH>
                <wp:positionV relativeFrom="margin">
                  <wp:posOffset>26670</wp:posOffset>
                </wp:positionV>
                <wp:extent cx="6782435" cy="9144000"/>
                <wp:effectExtent l="0" t="0" r="0" b="0"/>
                <wp:wrapSquare wrapText="bothSides"/>
                <wp:docPr id="14398807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2435" cy="914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0DDE9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تابع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setup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برای راه‌اندازی اولیه</w:t>
                            </w:r>
                          </w:p>
                          <w:p w14:paraId="65AE2ADA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void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bookmarkStart w:id="18" w:name="_Hlk170088533"/>
                            <w:proofErr w:type="gram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5E6D03"/>
                                <w:sz w:val="16"/>
                                <w:szCs w:val="16"/>
                              </w:rPr>
                              <w:t>setup</w:t>
                            </w:r>
                            <w:bookmarkEnd w:id="18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5AEED19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begin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9600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2CAB43F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begin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9600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شروع ارتباط با ماژول بلوتوث</w:t>
                            </w:r>
                          </w:p>
                          <w:p w14:paraId="35719866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61F04DC8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Wire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begin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();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شروع ارتباط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I2C</w:t>
                            </w:r>
                          </w:p>
                          <w:p w14:paraId="5AE4E27F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Wire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.beginTransmission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(MPU_ADDRESS);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آغاز ارتباط با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MPU6050</w:t>
                            </w:r>
                          </w:p>
                          <w:p w14:paraId="19D2111C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Wire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3030C0"/>
                                <w:sz w:val="16"/>
                                <w:szCs w:val="16"/>
                              </w:rPr>
                              <w:t>0x6B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ارسال به رجیستر 6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  <w:p w14:paraId="2AE71306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Wire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3030C0"/>
                                <w:sz w:val="16"/>
                                <w:szCs w:val="16"/>
                              </w:rPr>
                              <w:t>0x00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ریست کردن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MPU6050</w:t>
                            </w:r>
                          </w:p>
                          <w:p w14:paraId="7DD19B54" w14:textId="77777777" w:rsidR="001B1F74" w:rsidRPr="00CA0052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CA005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Wire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.endTransmission</w:t>
                            </w:r>
                            <w:proofErr w:type="spellEnd"/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true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CA005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پایان ارتباط</w:t>
                            </w:r>
                          </w:p>
                          <w:p w14:paraId="1A67CA6B" w14:textId="0EABDD55" w:rsidR="001B1F74" w:rsidRPr="001B1F74" w:rsidRDefault="001B1F74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rtl/>
                              </w:rPr>
                            </w:pPr>
                            <w:r w:rsidRPr="00CA005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  <w:rtl/>
                              </w:rPr>
                              <w:br/>
                            </w:r>
                          </w:p>
                          <w:p w14:paraId="76F1FA81" w14:textId="6B1B891B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تابع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loop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که در هر چرخه اجرا می‌شود</w:t>
                            </w:r>
                          </w:p>
                          <w:p w14:paraId="3C242FE8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void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5E6D03"/>
                                <w:sz w:val="16"/>
                                <w:szCs w:val="16"/>
                              </w:rPr>
                              <w:t>loop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34EB9A9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MPU_read_accel_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data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خواندن داده‌های شتاب‌سنج</w:t>
                            </w:r>
                          </w:p>
                          <w:p w14:paraId="33DDA8C0" w14:textId="2D2300A3" w:rsidR="003F24CA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MPU_read_gyro_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data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 xml:space="preserve">خواندن داده‌های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16"/>
                                <w:szCs w:val="16"/>
                                <w:rtl/>
                                <w14:textFill>
                                  <w14:solidFill>
                                    <w14:schemeClr w14:val="tx1">
                                      <w14:alpha w14:val="76000"/>
                                    </w14:schemeClr>
                                  </w14:solidFill>
                                </w14:textFill>
                              </w:rPr>
                              <w:t>ژیروسکوپ</w:t>
                            </w:r>
                          </w:p>
                          <w:p w14:paraId="599FA052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محاسبه زمان گذشته از آخرین بار</w:t>
                            </w:r>
                          </w:p>
                          <w:p w14:paraId="5BD64A12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previousTime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currentTime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6E47E0A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currentTime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millis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B88472E" w14:textId="792F7832" w:rsidR="003F24CA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currentTime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previousTime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 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1000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تبدیل میلی‌ثانیه به ثانیه</w:t>
                            </w:r>
                          </w:p>
                          <w:p w14:paraId="661FA5DF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فیلتر ترکیبی - ترکیب داده‌های شتاب‌سنج و ژیروسکوپ</w:t>
                            </w:r>
                          </w:p>
                          <w:p w14:paraId="672B4715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roll =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0.92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(roll + (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)) +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0.08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accAngleX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06CE9E4" w14:textId="200BA115" w:rsidR="003F24CA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pitch =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0.92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(pitch + (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)) +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0.08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accAngleY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D55A77F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محاسبه زاویه‌ها با استفاده از داده‌های ژیروسکوپ</w:t>
                            </w:r>
                          </w:p>
                          <w:p w14:paraId="4A07918C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gyroAngleX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GyroX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F677C9B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gyroAngleY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GyroY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1B368DA" w14:textId="15D824E2" w:rsidR="003F24CA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gyroAngleZ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+=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GyroZ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*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elapsedTime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ACA4E4F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چاپ زاویه‌ها بر روی مانیتور سریال</w:t>
                            </w:r>
                          </w:p>
                          <w:p w14:paraId="7E2B01BD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"roll: "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2EEB615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(roll);</w:t>
                            </w:r>
                          </w:p>
                          <w:p w14:paraId="2ACC1860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"    "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2CFDF0F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print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"pitch: "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CD2413B" w14:textId="7127904F" w:rsidR="003F24CA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6"/>
                                <w:szCs w:val="16"/>
                              </w:rPr>
                              <w:t>Serial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println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(pitch);</w:t>
                            </w:r>
                          </w:p>
                          <w:p w14:paraId="191D5073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ارسال دستورات به ماژول بلوتوث بر اساس زاویه‌های محاسبه شده</w:t>
                            </w:r>
                          </w:p>
                          <w:p w14:paraId="14A4015B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pitch &lt; -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17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2D4AEA9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'F'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43D88D8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pitch &gt;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20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27B7C5A0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'B'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02547F7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roll &gt;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30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146BB74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'R'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1921A1F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roll &lt; -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30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D00EDF4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'L'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7B5898C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yaw &gt;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30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A6AACE1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'r'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9771898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yaw &lt; -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98658"/>
                                <w:sz w:val="16"/>
                                <w:szCs w:val="16"/>
                              </w:rPr>
                              <w:t>30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8F7456E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'l'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12F4802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} 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FF"/>
                                <w:sz w:val="16"/>
                                <w:szCs w:val="16"/>
                              </w:rPr>
                              <w:t>else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5DEA2D4C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  </w:t>
                            </w:r>
                            <w:proofErr w:type="spellStart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BTSerial.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E97366"/>
                                <w:sz w:val="16"/>
                                <w:szCs w:val="16"/>
                              </w:rPr>
                              <w:t>write</w:t>
                            </w:r>
                            <w:proofErr w:type="spellEnd"/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A31515"/>
                                <w:sz w:val="16"/>
                                <w:szCs w:val="16"/>
                              </w:rPr>
                              <w:t>'S'</w:t>
                            </w: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BC8D9BF" w14:textId="4F3B14EC" w:rsidR="00CA0052" w:rsidRPr="003F24CA" w:rsidRDefault="003F24CA" w:rsidP="001B1F74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  }</w:t>
                            </w:r>
                          </w:p>
                          <w:p w14:paraId="3FDCA244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3F24CA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12E4E9B" w14:textId="77777777" w:rsidR="003F24CA" w:rsidRPr="003F24CA" w:rsidRDefault="003F24CA" w:rsidP="003F24CA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47679" id="_x0000_s1035" type="#_x0000_t202" style="position:absolute;left:0;text-align:left;margin-left:-8.1pt;margin-top:2.1pt;width:534.05pt;height:10in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" filled="f" stroked="f">
                <v:textbox>
                  <w:txbxContent>
                    <w:p w14:paraId="78E0DDE9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تابع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setup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برای راه‌اندازی اولیه</w:t>
                      </w:r>
                    </w:p>
                    <w:p w14:paraId="65AE2ADA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void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bookmarkStart w:id="19" w:name="_Hlk170088533"/>
                      <w:proofErr w:type="gramStart"/>
                      <w:r w:rsidRPr="00CA0052">
                        <w:rPr>
                          <w:rFonts w:ascii="Consolas" w:eastAsia="Times New Roman" w:hAnsi="Consolas" w:cs="Times New Roman"/>
                          <w:color w:val="5E6D03"/>
                          <w:sz w:val="16"/>
                          <w:szCs w:val="16"/>
                        </w:rPr>
                        <w:t>setup</w:t>
                      </w:r>
                      <w:bookmarkEnd w:id="19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65AEED19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begin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9600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2CAB43F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begin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9600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شروع ارتباط با ماژول بلوتوث</w:t>
                      </w:r>
                    </w:p>
                    <w:p w14:paraId="35719866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  <w:p w14:paraId="61F04DC8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Wire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begin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();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شروع ارتباط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I2C</w:t>
                      </w:r>
                    </w:p>
                    <w:p w14:paraId="5AE4E27F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Wire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.beginTransmission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(MPU_ADDRESS);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آغاز ارتباط با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MPU6050</w:t>
                      </w:r>
                    </w:p>
                    <w:p w14:paraId="19D2111C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Wire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3030C0"/>
                          <w:sz w:val="16"/>
                          <w:szCs w:val="16"/>
                        </w:rPr>
                        <w:t>0x6B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ارسال به رجیستر 6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>B</w:t>
                      </w:r>
                    </w:p>
                    <w:p w14:paraId="2AE71306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Wire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3030C0"/>
                          <w:sz w:val="16"/>
                          <w:szCs w:val="16"/>
                        </w:rPr>
                        <w:t>0x00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ریست کردن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MPU6050</w:t>
                      </w:r>
                    </w:p>
                    <w:p w14:paraId="7DD19B54" w14:textId="77777777" w:rsidR="001B1F74" w:rsidRPr="00CA0052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CA005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Wire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.endTransmission</w:t>
                      </w:r>
                      <w:proofErr w:type="spellEnd"/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true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CA0052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پایان ارتباط</w:t>
                      </w:r>
                    </w:p>
                    <w:p w14:paraId="1A67CA6B" w14:textId="0EABDD55" w:rsidR="001B1F74" w:rsidRPr="001B1F74" w:rsidRDefault="001B1F74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rtl/>
                        </w:rPr>
                      </w:pPr>
                      <w:r w:rsidRPr="00CA0052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  <w:rtl/>
                        </w:rPr>
                        <w:br/>
                      </w:r>
                    </w:p>
                    <w:p w14:paraId="76F1FA81" w14:textId="6B1B891B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تابع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loop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که در هر چرخه اجرا می‌شود</w:t>
                      </w:r>
                    </w:p>
                    <w:p w14:paraId="3C242FE8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void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5E6D03"/>
                          <w:sz w:val="16"/>
                          <w:szCs w:val="16"/>
                        </w:rPr>
                        <w:t>loop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534EB9A9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MPU_read_accel_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data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خواندن داده‌های شتاب‌سنج</w:t>
                      </w:r>
                    </w:p>
                    <w:p w14:paraId="33DDA8C0" w14:textId="2D2300A3" w:rsidR="003F24CA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MPU_read_gyro_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data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 xml:space="preserve">خواندن داده‌های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 w:themeColor="text1"/>
                          <w:sz w:val="16"/>
                          <w:szCs w:val="16"/>
                          <w:rtl/>
                          <w14:textFill>
                            <w14:solidFill>
                              <w14:schemeClr w14:val="tx1">
                                <w14:alpha w14:val="76000"/>
                              </w14:schemeClr>
                            </w14:solidFill>
                          </w14:textFill>
                        </w:rPr>
                        <w:t>ژیروسکوپ</w:t>
                      </w:r>
                    </w:p>
                    <w:p w14:paraId="599FA052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محاسبه زمان گذشته از آخرین بار</w:t>
                      </w:r>
                    </w:p>
                    <w:p w14:paraId="5BD64A12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previousTime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currentTime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46E47E0A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currentTime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millis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B88472E" w14:textId="792F7832" w:rsidR="003F24CA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currentTime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-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previousTime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 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1000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تبدیل میلی‌ثانیه به ثانیه</w:t>
                      </w:r>
                    </w:p>
                    <w:p w14:paraId="661FA5DF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فیلتر ترکیبی - ترکیب داده‌های شتاب‌سنج و ژیروسکوپ</w:t>
                      </w:r>
                    </w:p>
                    <w:p w14:paraId="672B4715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roll =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0.92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(roll + (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)) +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0.08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accAngleX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406CE9E4" w14:textId="200BA115" w:rsidR="003F24CA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pitch =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0.92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(pitch + (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)) +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0.08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accAngleY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2D55A77F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محاسبه زاویه‌ها با استفاده از داده‌های ژیروسکوپ</w:t>
                      </w:r>
                    </w:p>
                    <w:p w14:paraId="4A07918C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gyroAngleX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+=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GyroX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1F677C9B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gyroAngleY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+=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GyroY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61B368DA" w14:textId="15D824E2" w:rsidR="003F24CA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gyroAngleZ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+=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GyroZ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*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elapsedTime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ACA4E4F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چاپ زاویه‌ها بر روی مانیتور سریال</w:t>
                      </w:r>
                    </w:p>
                    <w:p w14:paraId="7E2B01BD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"roll: "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2EEB615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(roll);</w:t>
                      </w:r>
                    </w:p>
                    <w:p w14:paraId="2ACC1860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"    "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2CFDF0F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print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"pitch: "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CD2413B" w14:textId="7127904F" w:rsidR="003F24CA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6"/>
                          <w:szCs w:val="16"/>
                        </w:rPr>
                        <w:t>Serial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println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(pitch);</w:t>
                      </w:r>
                    </w:p>
                    <w:p w14:paraId="191D5073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ارسال دستورات به ماژول بلوتوث بر اساس زاویه‌های محاسبه شده</w:t>
                      </w:r>
                    </w:p>
                    <w:p w14:paraId="14A4015B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pitch &lt; -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17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72D4AEA9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'F'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43D88D8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pitch &gt;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20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27B7C5A0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'B'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02547F7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roll &gt;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30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4146BB74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'R'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1921A1F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roll &lt; -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30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6D00EDF4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'L'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7B5898C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yaw &gt;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30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6A6AACE1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'r'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9771898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yaw &lt; -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98658"/>
                          <w:sz w:val="16"/>
                          <w:szCs w:val="16"/>
                        </w:rPr>
                        <w:t>30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 {</w:t>
                      </w:r>
                    </w:p>
                    <w:p w14:paraId="08F7456E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'l'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12F4802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} 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FF"/>
                          <w:sz w:val="16"/>
                          <w:szCs w:val="16"/>
                        </w:rPr>
                        <w:t>else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5DEA2D4C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  </w:t>
                      </w:r>
                      <w:proofErr w:type="spellStart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BTSerial.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E97366"/>
                          <w:sz w:val="16"/>
                          <w:szCs w:val="16"/>
                        </w:rPr>
                        <w:t>write</w:t>
                      </w:r>
                      <w:proofErr w:type="spellEnd"/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A31515"/>
                          <w:sz w:val="16"/>
                          <w:szCs w:val="16"/>
                        </w:rPr>
                        <w:t>'S'</w:t>
                      </w: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BC8D9BF" w14:textId="4F3B14EC" w:rsidR="00CA0052" w:rsidRPr="003F24CA" w:rsidRDefault="003F24CA" w:rsidP="001B1F74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  }</w:t>
                      </w:r>
                    </w:p>
                    <w:p w14:paraId="3FDCA244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3F24CA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412E4E9B" w14:textId="77777777" w:rsidR="003F24CA" w:rsidRPr="003F24CA" w:rsidRDefault="003F24CA" w:rsidP="003F24CA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0A4609D" w14:textId="1714A9DE" w:rsidR="00CA0052" w:rsidRDefault="00CA0052" w:rsidP="00130FC9">
      <w:pPr>
        <w:rPr>
          <w:rtl/>
        </w:rPr>
      </w:pPr>
    </w:p>
    <w:p w14:paraId="1B7EFD47" w14:textId="68F5E978" w:rsidR="00CA0052" w:rsidRDefault="00286D2F" w:rsidP="003D2662">
      <w:pPr>
        <w:jc w:val="right"/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EF62A8F" wp14:editId="248CDC06">
                <wp:simplePos x="0" y="0"/>
                <wp:positionH relativeFrom="margin">
                  <wp:posOffset>-136525</wp:posOffset>
                </wp:positionH>
                <wp:positionV relativeFrom="margin">
                  <wp:posOffset>69651</wp:posOffset>
                </wp:positionV>
                <wp:extent cx="7151370" cy="9443720"/>
                <wp:effectExtent l="0" t="0" r="0" b="5080"/>
                <wp:wrapSquare wrapText="bothSides"/>
                <wp:docPr id="737168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1370" cy="944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FBEDF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توابع برای خواندن داده‌های شتاب‌سنج و ژیروسکوپ</w:t>
                            </w:r>
                          </w:p>
                          <w:p w14:paraId="7F7F04A0" w14:textId="466277B0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MPU_read_accel_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6E17BF7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===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خواندن داده‌های شتاب‌سنج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=== //</w:t>
                            </w:r>
                          </w:p>
                          <w:p w14:paraId="535D86B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.beginTransmission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آغاز ارتباط 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MPU</w:t>
                            </w:r>
                          </w:p>
                          <w:p w14:paraId="460658CC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write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3030C0"/>
                                <w:sz w:val="18"/>
                                <w:szCs w:val="18"/>
                              </w:rPr>
                              <w:t>0x3B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شروع با رجیستر 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x3B (ACCEL_XOUT_H)</w:t>
                            </w:r>
                          </w:p>
                          <w:p w14:paraId="7C89720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.endTransmission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پایان ارتباط بدون توقف ارتباط</w:t>
                            </w:r>
                          </w:p>
                          <w:p w14:paraId="59813143" w14:textId="0906ABE6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.requestFrom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6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خواندن 6 رجیستر به طور کامل، هر مقدار محور در 2 رجیستر ذخیره شده است</w:t>
                            </w:r>
                          </w:p>
                          <w:p w14:paraId="4C4BAD35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برای دامنه +-2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g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، بر اساس دیتاشیت باید مقادیر خام را بر 16384 تقسیم کرد</w:t>
                            </w:r>
                          </w:p>
                          <w:p w14:paraId="0E40AA3E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X</w:t>
                            </w:r>
                          </w:p>
                          <w:p w14:paraId="61CFB3C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Y</w:t>
                            </w:r>
                          </w:p>
                          <w:p w14:paraId="0BDCE0B3" w14:textId="6912FB93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Z</w:t>
                            </w:r>
                          </w:p>
                          <w:p w14:paraId="33A4EAB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محاسبه زاویه رول و پیچ از داده‌های شتاب‌سنج</w:t>
                            </w:r>
                          </w:p>
                          <w:p w14:paraId="58CCAD4B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accAngleX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atan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sqrt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(pow(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+ pow(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))) *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180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PI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- (-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0.40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تقریبا (0.58) برای جزئیات بیشتر به تابع سفارشی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calculate_IMU_error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()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مراجعه کنید</w:t>
                            </w:r>
                          </w:p>
                          <w:p w14:paraId="3F20EF0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accAngleY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atan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*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sqrt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(pow(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+ pow(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))) *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180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PI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- (-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3.75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تقریبا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(-1.58)</w:t>
                            </w:r>
                          </w:p>
                          <w:p w14:paraId="3E8181AE" w14:textId="6C5B0AFF" w:rsid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rtl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BA73E9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21"/>
                                <w:szCs w:val="21"/>
                              </w:rPr>
                              <w:t>//-----------------------------------------</w:t>
                            </w:r>
                          </w:p>
                          <w:p w14:paraId="2BC8435D" w14:textId="73DBA49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MPU_read_gyro_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3CCD229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===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خواندن داده‌های ژیروسکوپ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=== //</w:t>
                            </w:r>
                          </w:p>
                          <w:p w14:paraId="24B42870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.beginTransmission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آغاز ارتباط 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MPU</w:t>
                            </w:r>
                          </w:p>
                          <w:p w14:paraId="2E800BA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write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3030C0"/>
                                <w:sz w:val="18"/>
                                <w:szCs w:val="18"/>
                              </w:rPr>
                              <w:t>0x43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آدرس اولین رجیستر داده‌های ژیروسکوپ 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x43</w:t>
                            </w:r>
                          </w:p>
                          <w:p w14:paraId="014C0400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.endTransmission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پایان ارتباط بدون توقف ارتباط</w:t>
                            </w:r>
                          </w:p>
                          <w:p w14:paraId="725B74B2" w14:textId="1111E825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.requestFrom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6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خواندن 4 رجیستر به طور کامل، هر مقدار محور در 2 رجیستر ذخیره شده است</w:t>
                            </w:r>
                          </w:p>
                          <w:p w14:paraId="3998C75A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برای دامنه 250 درجه بر ثانیه باید ابتدا مقدار خام را بر 131.0 تقسیم کرد، بر اساس دیتاشیت</w:t>
                            </w:r>
                          </w:p>
                          <w:p w14:paraId="352496BF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X</w:t>
                            </w:r>
                          </w:p>
                          <w:p w14:paraId="57B7E910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Y</w:t>
                            </w:r>
                          </w:p>
                          <w:p w14:paraId="33154E14" w14:textId="764768FC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مقدار محور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Z</w:t>
                            </w:r>
                          </w:p>
                          <w:p w14:paraId="5361296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تصحیح خروجی‌ها با مقادیر خطای محاسبه شده</w:t>
                            </w:r>
                          </w:p>
                          <w:p w14:paraId="517E7A4F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- (-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0.68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تقریبا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(-2.12)</w:t>
                            </w:r>
                          </w:p>
                          <w:p w14:paraId="7C270861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- (-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2.48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تقریبا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(4.12)</w:t>
                            </w:r>
                          </w:p>
                          <w:p w14:paraId="00796FB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- (-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0.12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تقریبا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(1.20)</w:t>
                            </w:r>
                          </w:p>
                          <w:p w14:paraId="4DBFB0B2" w14:textId="77777777" w:rsid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rtl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BDE6129" w14:textId="6F7197DB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21"/>
                                <w:szCs w:val="21"/>
                              </w:rPr>
                              <w:t>//-----------------------------------------</w:t>
                            </w:r>
                          </w:p>
                          <w:p w14:paraId="7D4C54E6" w14:textId="4A966D35" w:rsid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rtl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calculate_IMU_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6C7E7FFE" w14:textId="272CD0A0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ما می‌توانیم این تابع را در بخش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setup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فراخوانی کنیم تا خطای داده‌های شتاب‌سنج و ژیروسکوپ را محاسبه کنیم. از اینجا می‌توانیم مقادیر خطا استفاده شده در معادلات بالا را روی مانیتور سریال چاپ کنیم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C011667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توجه داشته باشید که باید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 IMU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را به صورت صاف قرار دهیم تا مقادیر صحیح را دریافت کنیم، بنابراین می‌توانیم مقادیر صحیح را بدست آوریم</w:t>
                            </w:r>
                          </w:p>
                          <w:p w14:paraId="60C5533E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6"/>
                                <w:szCs w:val="16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6"/>
                                <w:szCs w:val="16"/>
                                <w:rtl/>
                              </w:rPr>
                              <w:t>خواندن مقادیر شتاب‌سنج 200 بار</w:t>
                            </w:r>
                          </w:p>
                          <w:p w14:paraId="56956833" w14:textId="75C3D498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while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(c 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CCB5055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.beginTransmission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(MPU_ADDRESS);</w:t>
                            </w:r>
                          </w:p>
                          <w:p w14:paraId="5ED5A49E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write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3030C0"/>
                                <w:sz w:val="18"/>
                                <w:szCs w:val="18"/>
                              </w:rPr>
                              <w:t>0x3B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519362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.endTransmission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33EB667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.requestFrom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6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7E87784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</w:p>
                          <w:p w14:paraId="3C3DE49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</w:p>
                          <w:p w14:paraId="2D771BF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()) / 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16384.0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</w:p>
                          <w:p w14:paraId="4D78CBE4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جمع کل خواندن‌ها</w:t>
                            </w:r>
                          </w:p>
                          <w:p w14:paraId="2E32B8A7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+ 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atan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sqrt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(pow((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+ pow((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))) *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180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PI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653F0EDD" w14:textId="1E2859AC" w:rsidR="00286D2F" w:rsidRPr="003F24CA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+ ((</w:t>
                            </w:r>
                            <w:proofErr w:type="spellStart"/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atan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-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*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sqrt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(pow((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+ pow((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))) *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180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PI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c++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62A8F" id="_x0000_s1036" type="#_x0000_t202" style="position:absolute;left:0;text-align:left;margin-left:-10.75pt;margin-top:5.5pt;width:563.1pt;height:743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" filled="f" stroked="f">
                <v:textbox>
                  <w:txbxContent>
                    <w:p w14:paraId="239FBEDF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توابع برای خواندن داده‌های شتاب‌سنج و ژیروسکوپ</w:t>
                      </w:r>
                    </w:p>
                    <w:p w14:paraId="7F7F04A0" w14:textId="466277B0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MPU_read_accel_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data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46E17BF7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===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خواندن داده‌های شتاب‌سنج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=== //</w:t>
                      </w:r>
                    </w:p>
                    <w:p w14:paraId="535D86B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.beginTransmission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آغاز ارتباط 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MPU</w:t>
                      </w:r>
                    </w:p>
                    <w:p w14:paraId="460658CC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write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3030C0"/>
                          <w:sz w:val="18"/>
                          <w:szCs w:val="18"/>
                        </w:rPr>
                        <w:t>0x3B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شروع با رجیستر 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x3B (ACCEL_XOUT_H)</w:t>
                      </w:r>
                    </w:p>
                    <w:p w14:paraId="7C89720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.endTransmission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پایان ارتباط بدون توقف ارتباط</w:t>
                      </w:r>
                    </w:p>
                    <w:p w14:paraId="59813143" w14:textId="0906ABE6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.requestFrom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6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true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خواندن 6 رجیستر به طور کامل، هر مقدار محور در 2 رجیستر ذخیره شده است</w:t>
                      </w:r>
                    </w:p>
                    <w:p w14:paraId="4C4BAD35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برای دامنه +-2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g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، بر اساس دیتاشیت باید مقادیر خام را بر 16384 تقسیم کرد</w:t>
                      </w:r>
                    </w:p>
                    <w:p w14:paraId="0E40AA3E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X</w:t>
                      </w:r>
                    </w:p>
                    <w:p w14:paraId="61CFB3C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Y</w:t>
                      </w:r>
                    </w:p>
                    <w:p w14:paraId="0BDCE0B3" w14:textId="6912FB93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Z</w:t>
                      </w:r>
                    </w:p>
                    <w:p w14:paraId="33A4EAB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محاسبه زاویه رول و پیچ از داده‌های شتاب‌سنج</w:t>
                      </w:r>
                    </w:p>
                    <w:p w14:paraId="58CCAD4B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accAngleX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atan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sqrt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(pow(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+ pow(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))) *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180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PI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- (-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0.40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تقریبا (0.58) برای جزئیات بیشتر به تابع سفارشی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calculate_IMU_error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()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مراجعه کنید</w:t>
                      </w:r>
                    </w:p>
                    <w:p w14:paraId="3F20EF0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accAngleY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atan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*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sqrt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(pow(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+ pow(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))) *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180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PI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- (-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3.75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تقریبا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(-1.58)</w:t>
                      </w:r>
                    </w:p>
                    <w:p w14:paraId="3E8181AE" w14:textId="6C5B0AFF" w:rsid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rtl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1BA73E9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21"/>
                          <w:szCs w:val="21"/>
                        </w:rPr>
                        <w:t>//-----------------------------------------</w:t>
                      </w:r>
                    </w:p>
                    <w:p w14:paraId="2BC8435D" w14:textId="73DBA49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MPU_read_gyro_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data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){</w:t>
                      </w:r>
                    </w:p>
                    <w:p w14:paraId="3CCD229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===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خواندن داده‌های ژیروسکوپ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=== //</w:t>
                      </w:r>
                    </w:p>
                    <w:p w14:paraId="24B42870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.beginTransmission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آغاز ارتباط 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MPU</w:t>
                      </w:r>
                    </w:p>
                    <w:p w14:paraId="2E800BA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write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3030C0"/>
                          <w:sz w:val="18"/>
                          <w:szCs w:val="18"/>
                        </w:rPr>
                        <w:t>0x43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آدرس اولین رجیستر داده‌های ژیروسکوپ 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x43</w:t>
                      </w:r>
                    </w:p>
                    <w:p w14:paraId="014C0400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.endTransmission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پایان ارتباط بدون توقف ارتباط</w:t>
                      </w:r>
                    </w:p>
                    <w:p w14:paraId="725B74B2" w14:textId="1111E825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.requestFrom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6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true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خواندن 4 رجیستر به طور کامل، هر مقدار محور در 2 رجیستر ذخیره شده است</w:t>
                      </w:r>
                    </w:p>
                    <w:p w14:paraId="3998C75A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برای دامنه 250 درجه بر ثانیه باید ابتدا مقدار خام را بر 131.0 تقسیم کرد، بر اساس دیتاشیت</w:t>
                      </w:r>
                    </w:p>
                    <w:p w14:paraId="352496BF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X</w:t>
                      </w:r>
                    </w:p>
                    <w:p w14:paraId="57B7E910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Y</w:t>
                      </w:r>
                    </w:p>
                    <w:p w14:paraId="33154E14" w14:textId="764768FC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مقدار محور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Z</w:t>
                      </w:r>
                    </w:p>
                    <w:p w14:paraId="5361296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تصحیح خروجی‌ها با مقادیر خطای محاسبه شده</w:t>
                      </w:r>
                    </w:p>
                    <w:p w14:paraId="517E7A4F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- (-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0.68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تقریبا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(-2.12)</w:t>
                      </w:r>
                    </w:p>
                    <w:p w14:paraId="7C270861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- (-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2.48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تقریبا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(4.12)</w:t>
                      </w:r>
                    </w:p>
                    <w:p w14:paraId="00796FB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- (-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0.12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تقریبا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(1.20)</w:t>
                      </w:r>
                    </w:p>
                    <w:p w14:paraId="4DBFB0B2" w14:textId="77777777" w:rsid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rtl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7BDE6129" w14:textId="6F7197DB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21"/>
                          <w:szCs w:val="21"/>
                        </w:rPr>
                        <w:t>//-----------------------------------------</w:t>
                      </w:r>
                    </w:p>
                    <w:p w14:paraId="7D4C54E6" w14:textId="4A966D35" w:rsid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rtl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calculate_IMU_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6C7E7FFE" w14:textId="272CD0A0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ما می‌توانیم این تابع را در بخش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setup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فراخوانی کنیم تا خطای داده‌های شتاب‌سنج و ژیروسکوپ را محاسبه کنیم. از اینجا می‌توانیم مقادیر خطا استفاده شده در معادلات بالا را روی مانیتور سریال چاپ کنیم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>.</w:t>
                      </w:r>
                    </w:p>
                    <w:p w14:paraId="4C011667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توجه داشته باشید که باید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 IMU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را به صورت صاف قرار دهیم تا مقادیر صحیح را دریافت کنیم، بنابراین می‌توانیم مقادیر صحیح را بدست آوریم</w:t>
                      </w:r>
                    </w:p>
                    <w:p w14:paraId="60C5533E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6"/>
                          <w:szCs w:val="16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6"/>
                          <w:szCs w:val="16"/>
                          <w:rtl/>
                        </w:rPr>
                        <w:t>خواندن مقادیر شتاب‌سنج 200 بار</w:t>
                      </w:r>
                    </w:p>
                    <w:p w14:paraId="56956833" w14:textId="75C3D498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while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(c 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3CCB5055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.beginTransmission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(MPU_ADDRESS);</w:t>
                      </w:r>
                    </w:p>
                    <w:p w14:paraId="5ED5A49E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write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3030C0"/>
                          <w:sz w:val="18"/>
                          <w:szCs w:val="18"/>
                        </w:rPr>
                        <w:t>0x3B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519362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.endTransmission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33EB667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.requestFrom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6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true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7E87784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</w:p>
                    <w:p w14:paraId="3C3DE49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</w:p>
                    <w:p w14:paraId="2D771BF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()) / 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16384.0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</w:p>
                    <w:p w14:paraId="4D78CBE4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جمع کل خواندن‌ها</w:t>
                      </w:r>
                    </w:p>
                    <w:p w14:paraId="2E32B8A7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+ 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atan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sqrt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(pow((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+ pow((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))) *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180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PI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653F0EDD" w14:textId="1E2859AC" w:rsidR="00286D2F" w:rsidRPr="003F24CA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+ ((</w:t>
                      </w:r>
                      <w:proofErr w:type="spellStart"/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atan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-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*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sqrt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(pow((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+ pow((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))) *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180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PI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c++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8C4D185" w14:textId="0CA16864" w:rsidR="00CA0052" w:rsidRDefault="00286D2F" w:rsidP="003D2662">
      <w:pPr>
        <w:jc w:val="right"/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3631CAA" wp14:editId="3AC2C203">
                <wp:simplePos x="0" y="0"/>
                <wp:positionH relativeFrom="margin">
                  <wp:posOffset>-61595</wp:posOffset>
                </wp:positionH>
                <wp:positionV relativeFrom="margin">
                  <wp:posOffset>-61595</wp:posOffset>
                </wp:positionV>
                <wp:extent cx="5997575" cy="6645910"/>
                <wp:effectExtent l="0" t="0" r="0" b="2540"/>
                <wp:wrapSquare wrapText="bothSides"/>
                <wp:docPr id="10639195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7575" cy="664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DF73C" w14:textId="17345426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تقسیم جمع بر 200 برای بدست آوردن مقدار خطا</w:t>
                            </w:r>
                          </w:p>
                          <w:p w14:paraId="41329050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8E2333F" w14:textId="634D8326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038655" w14:textId="11D80CB1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c =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6454FCF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خواندن مقادیر ژیروسکوپ 200 بار</w:t>
                            </w:r>
                          </w:p>
                          <w:p w14:paraId="23F0912A" w14:textId="056B8208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while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(c 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EFDB134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.beginTransmission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(MPU_ADDRESS);</w:t>
                            </w:r>
                          </w:p>
                          <w:p w14:paraId="4583F387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write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3030C0"/>
                                <w:sz w:val="18"/>
                                <w:szCs w:val="18"/>
                              </w:rPr>
                              <w:t>0x43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2226180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.endTransmission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6E39132" w14:textId="72689271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.requestFrom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(MPU_ADDRESS,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6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true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345F61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DFEC2C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25F4C445" w14:textId="2E845479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() &lt;&lt;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8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Wire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3A1A611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جمع کل خواندن‌ها</w:t>
                            </w:r>
                          </w:p>
                          <w:p w14:paraId="210B508D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+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A1DF69B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+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D6F2049" w14:textId="184DB80D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+ 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131.0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1C91B07" w14:textId="67960858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c++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FEE32A5" w14:textId="66249BE9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40199DB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تقسیم جمع بر 200 برای بدست آوردن مقدار خطا</w:t>
                            </w:r>
                          </w:p>
                          <w:p w14:paraId="31C42AAE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DA62DB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B3419B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8CBA50D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</w:p>
                          <w:p w14:paraId="0AC2AE8B" w14:textId="3135BDB1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چاپ مقادیر خطا روی مانیتور سریال</w:t>
                            </w:r>
                          </w:p>
                          <w:p w14:paraId="69AEC59D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: "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0DFFDEF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C1DBB39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 xml:space="preserve">"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: "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BA46E38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AccErrorY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E25457D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 xml:space="preserve">"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: "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E7C30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GyroErrorX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4318556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 xml:space="preserve">"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: "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AD50B03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GyroErrorY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14329A" w14:textId="77777777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 xml:space="preserve">" |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: "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F6D11B2" w14:textId="271F53C4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GyroErrorZ</w:t>
                            </w:r>
                            <w:proofErr w:type="spell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9D99326" w14:textId="77DD5A1F" w:rsidR="00286D2F" w:rsidRPr="00286D2F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286D2F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delay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86D2F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1000</w:t>
                            </w:r>
                            <w:r w:rsidRPr="00286D2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1FC34567" w14:textId="375DBB7A" w:rsidR="00286D2F" w:rsidRPr="003F24CA" w:rsidRDefault="00286D2F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1CAA" id="_x0000_s1037" type="#_x0000_t202" style="position:absolute;left:0;text-align:left;margin-left:-4.85pt;margin-top:-4.85pt;width:472.25pt;height:523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" filled="f" stroked="f">
                <v:textbox>
                  <w:txbxContent>
                    <w:p w14:paraId="21EDF73C" w14:textId="17345426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تقسیم جمع بر 200 برای بدست آوردن مقدار خطا</w:t>
                      </w:r>
                    </w:p>
                    <w:p w14:paraId="41329050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8E2333F" w14:textId="634D8326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4038655" w14:textId="11D80CB1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c =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6454FCF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خواندن مقادیر ژیروسکوپ 200 بار</w:t>
                      </w:r>
                    </w:p>
                    <w:p w14:paraId="23F0912A" w14:textId="056B8208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while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(c 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5EFDB134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.beginTransmission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(MPU_ADDRESS);</w:t>
                      </w:r>
                    </w:p>
                    <w:p w14:paraId="4583F387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write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3030C0"/>
                          <w:sz w:val="18"/>
                          <w:szCs w:val="18"/>
                        </w:rPr>
                        <w:t>0x43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2226180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.endTransmission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6E39132" w14:textId="72689271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.requestFrom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(MPU_ADDRESS,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6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true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345F61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1DFEC2C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25F4C445" w14:textId="2E845479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() &lt;&lt;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8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Wire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3A1A611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جمع کل خواندن‌ها</w:t>
                      </w:r>
                    </w:p>
                    <w:p w14:paraId="210B508D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+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A1DF69B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+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D6F2049" w14:textId="184DB80D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+ 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131.0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1C91B07" w14:textId="67960858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c++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FEE32A5" w14:textId="66249BE9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 }</w:t>
                      </w:r>
                    </w:p>
                    <w:p w14:paraId="40199DB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تقسیم جمع بر 200 برای بدست آوردن مقدار خطا</w:t>
                      </w:r>
                    </w:p>
                    <w:p w14:paraId="31C42AAE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DA62DB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B3419B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8CBA50D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</w:p>
                    <w:p w14:paraId="0AC2AE8B" w14:textId="3135BDB1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چاپ مقادیر خطا روی مانیتور سریال</w:t>
                      </w:r>
                    </w:p>
                    <w:p w14:paraId="69AEC59D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: "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0DFFDEF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C1DBB39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 xml:space="preserve">"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: "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BA46E38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AccErrorY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E25457D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 xml:space="preserve">"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: "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6E7C30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GyroErrorX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4318556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 xml:space="preserve">"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: "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AD50B03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GyroErrorY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A14329A" w14:textId="77777777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 xml:space="preserve">" |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: "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F6D11B2" w14:textId="271F53C4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GyroErrorZ</w:t>
                      </w:r>
                      <w:proofErr w:type="spellEnd"/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9D99326" w14:textId="77DD5A1F" w:rsidR="00286D2F" w:rsidRPr="00286D2F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286D2F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delay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86D2F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1000</w:t>
                      </w:r>
                      <w:r w:rsidRPr="00286D2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);}</w:t>
                      </w:r>
                    </w:p>
                    <w:p w14:paraId="1FC34567" w14:textId="375DBB7A" w:rsidR="00286D2F" w:rsidRPr="003F24CA" w:rsidRDefault="00286D2F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E730B66" w14:textId="322D0C2F" w:rsidR="00CA0052" w:rsidRDefault="00CA0052" w:rsidP="003D2662">
      <w:pPr>
        <w:jc w:val="right"/>
        <w:rPr>
          <w:rtl/>
        </w:rPr>
      </w:pPr>
    </w:p>
    <w:p w14:paraId="33DCC304" w14:textId="55C6732B" w:rsidR="00CA0052" w:rsidRDefault="00286D2F" w:rsidP="00CA0052">
      <w:pPr>
        <w:jc w:val="center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93D2C16" wp14:editId="06F2E8CF">
                <wp:simplePos x="0" y="0"/>
                <wp:positionH relativeFrom="margin">
                  <wp:posOffset>-20955</wp:posOffset>
                </wp:positionH>
                <wp:positionV relativeFrom="margin">
                  <wp:posOffset>6475730</wp:posOffset>
                </wp:positionV>
                <wp:extent cx="6911340" cy="2476500"/>
                <wp:effectExtent l="0" t="0" r="0" b="0"/>
                <wp:wrapSquare wrapText="bothSides"/>
                <wp:docPr id="154815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134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3DA549" w14:textId="77777777" w:rsidR="00286D2F" w:rsidRPr="004A210E" w:rsidRDefault="00286D2F" w:rsidP="00BA6FEF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color w:val="002060"/>
                                <w:rtl/>
                                <w:lang w:bidi="fa-IR"/>
                              </w:rPr>
                            </w:pPr>
                          </w:p>
                          <w:p w14:paraId="102FBF1C" w14:textId="67603E58" w:rsidR="00BA6FEF" w:rsidRPr="008757F7" w:rsidRDefault="00BA6FEF" w:rsidP="00BA6FEF">
                            <w:pPr>
                              <w:bidi/>
                              <w:ind w:left="360"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8757F7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توضیحات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توابع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>: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72DFFE1" w14:textId="53AAC39B" w:rsidR="00BA6FEF" w:rsidRPr="008757F7" w:rsidRDefault="00BA6FEF" w:rsidP="00BA6FE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bidi/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setup ()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8757F7">
                              <w:rPr>
                                <w:rFonts w:cs="Arial" w:hint="cs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ارسال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داده‌ها،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ارتباطات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سریال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lang w:bidi="fa-IR"/>
                              </w:rPr>
                              <w:t xml:space="preserve"> I2C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سرعت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9600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بیت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ثانیه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برقرار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lang w:bidi="fa-IR"/>
                              </w:rPr>
                              <w:t xml:space="preserve"> MPU6050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پیکربندی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تابع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شروع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فراخوانی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شده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تنظیمات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اولیه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لازم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عملکرد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تعیین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زمان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ریست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یا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مجدد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دستگاه،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ثابت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باقی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می‌مانند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14D1E2C2" w14:textId="77777777" w:rsidR="00BA6FEF" w:rsidRPr="008757F7" w:rsidRDefault="00BA6FEF" w:rsidP="00BA6FE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bidi/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loop(</w:t>
                            </w:r>
                            <w:proofErr w:type="gram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)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تابع در هر چرخه اجرا 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شود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وظ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فه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خواندن داده‌ها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شتاب‌سنج و ژ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روسکوپ،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محاسبه زمان گذشته، و ارسال دستورات به ماژول بلوتوث را بر عهده دارد</w:t>
                            </w:r>
                            <w:r w:rsidRPr="008757F7">
                              <w:rPr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42B887A8" w14:textId="77777777" w:rsidR="00BA6FEF" w:rsidRPr="008757F7" w:rsidRDefault="00BA6FEF" w:rsidP="00BA6FE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bidi/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proofErr w:type="spell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MPU_read_accel_</w:t>
                            </w:r>
                            <w:proofErr w:type="gram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data</w:t>
                            </w:r>
                            <w:proofErr w:type="spell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)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: 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تابع داده‌ها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شتاب‌سنج را از</w:t>
                            </w:r>
                            <w:r w:rsidRPr="008757F7">
                              <w:rPr>
                                <w:sz w:val="22"/>
                                <w:szCs w:val="22"/>
                                <w:lang w:bidi="fa-IR"/>
                              </w:rPr>
                              <w:t xml:space="preserve"> MPU6050 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خواند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زاو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ه‌ها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محاسبه شده از شتاب را تع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کند</w:t>
                            </w:r>
                          </w:p>
                          <w:p w14:paraId="16323179" w14:textId="77777777" w:rsidR="00BA6FEF" w:rsidRPr="008757F7" w:rsidRDefault="00BA6FEF" w:rsidP="00BA6FE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bidi/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proofErr w:type="spell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MPU_read_gyro_</w:t>
                            </w:r>
                            <w:proofErr w:type="gram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data</w:t>
                            </w:r>
                            <w:proofErr w:type="spell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)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تابع داده‌ها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ژ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روسکوپ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را از</w:t>
                            </w:r>
                            <w:r w:rsidRPr="008757F7">
                              <w:rPr>
                                <w:sz w:val="22"/>
                                <w:szCs w:val="22"/>
                                <w:lang w:bidi="fa-IR"/>
                              </w:rPr>
                              <w:t xml:space="preserve"> MPU6050 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خواند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خطاها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محاسبه شده را اصلاح 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کند</w:t>
                            </w:r>
                            <w:r w:rsidRPr="008757F7">
                              <w:rPr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706D3491" w14:textId="492178EA" w:rsidR="00286D2F" w:rsidRPr="008757F7" w:rsidRDefault="00BA6FEF" w:rsidP="00BA6FEF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bidi/>
                              <w:rPr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spell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calculate_IMU_</w:t>
                            </w:r>
                            <w:proofErr w:type="gramStart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error</w:t>
                            </w:r>
                            <w:proofErr w:type="spell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)</w:t>
                            </w:r>
                            <w:r w:rsidRPr="008757F7">
                              <w:rPr>
                                <w:rFonts w:hint="cs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تابع برا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محاسبه خطا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شتاب‌سنج و ژ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روسکوپ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استفاده 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شود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و مقاد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خطا را بر رو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مان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تور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سر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ال</w:t>
                            </w:r>
                            <w:r w:rsidRPr="008757F7">
                              <w:rPr>
                                <w:rFonts w:cs="Arial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چاپ م</w:t>
                            </w:r>
                            <w:r w:rsidRPr="008757F7">
                              <w:rPr>
                                <w:rFonts w:cs="Arial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ی‌</w:t>
                            </w:r>
                            <w:r w:rsidRPr="008757F7">
                              <w:rPr>
                                <w:rFonts w:cs="Arial" w:hint="eastAsia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کند</w:t>
                            </w:r>
                            <w:r w:rsidRPr="008757F7">
                              <w:rPr>
                                <w:sz w:val="22"/>
                                <w:szCs w:val="22"/>
                                <w:lang w:bidi="fa-IR"/>
                              </w:rPr>
                              <w:t>.</w:t>
                            </w:r>
                          </w:p>
                          <w:p w14:paraId="28869238" w14:textId="77777777" w:rsidR="00286D2F" w:rsidRPr="00BA6FE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4DA4256A" w14:textId="77777777" w:rsidR="00286D2F" w:rsidRPr="00C9528C" w:rsidRDefault="00286D2F" w:rsidP="00BA6FEF">
                            <w:pPr>
                              <w:pStyle w:val="GraphicAnchor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D3C40C1" w14:textId="77777777" w:rsidR="00286D2F" w:rsidRDefault="00286D2F" w:rsidP="00BA6FEF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7B8CFF81" w14:textId="77777777" w:rsidR="00286D2F" w:rsidRPr="00B716A2" w:rsidRDefault="00286D2F" w:rsidP="00BA6FEF">
                            <w:pPr>
                              <w:bidi/>
                              <w:ind w:left="360"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6B32FE6F" w14:textId="77777777" w:rsidR="00286D2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E57CADB" w14:textId="77777777" w:rsidR="00286D2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290E0801" w14:textId="77777777" w:rsidR="00286D2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1A55DD0A" w14:textId="77777777" w:rsidR="00286D2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6B0D97D4" w14:textId="77777777" w:rsidR="00286D2F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03869FFF" w14:textId="77777777" w:rsidR="00286D2F" w:rsidRPr="00714782" w:rsidRDefault="00286D2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D2C16" id="_x0000_s1038" type="#_x0000_t202" style="position:absolute;left:0;text-align:left;margin-left:-1.65pt;margin-top:509.9pt;width:544.2pt;height:19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" filled="f" stroked="f">
                <v:textbox>
                  <w:txbxContent>
                    <w:p w14:paraId="2F3DA549" w14:textId="77777777" w:rsidR="00286D2F" w:rsidRPr="004A210E" w:rsidRDefault="00286D2F" w:rsidP="00BA6FEF">
                      <w:pPr>
                        <w:bidi/>
                        <w:rPr>
                          <w:rFonts w:cs="Times New Roman"/>
                          <w:b/>
                          <w:bCs/>
                          <w:color w:val="002060"/>
                          <w:rtl/>
                          <w:lang w:bidi="fa-IR"/>
                        </w:rPr>
                      </w:pPr>
                    </w:p>
                    <w:p w14:paraId="102FBF1C" w14:textId="67603E58" w:rsidR="00BA6FEF" w:rsidRPr="008757F7" w:rsidRDefault="00BA6FEF" w:rsidP="00BA6FEF">
                      <w:pPr>
                        <w:bidi/>
                        <w:ind w:left="360"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 w:rsidRPr="008757F7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توضیحات</w:t>
                      </w:r>
                      <w:r w:rsidRPr="008757F7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توابع</w:t>
                      </w:r>
                      <w:r w:rsidRPr="008757F7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>:</w:t>
                      </w:r>
                      <w:r w:rsidRPr="008757F7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</w:p>
                    <w:p w14:paraId="572DFFE1" w14:textId="53AAC39B" w:rsidR="00BA6FEF" w:rsidRPr="008757F7" w:rsidRDefault="00BA6FEF" w:rsidP="00BA6FE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bidi/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setup ()</w:t>
                      </w:r>
                      <w:r w:rsidRPr="008757F7">
                        <w:rPr>
                          <w:rFonts w:hint="cs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:</w:t>
                      </w:r>
                      <w:r w:rsidRPr="008757F7">
                        <w:rPr>
                          <w:rFonts w:cs="Arial" w:hint="cs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ارسال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داده‌ها،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ارتباطات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سریال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lang w:bidi="fa-IR"/>
                        </w:rPr>
                        <w:t xml:space="preserve"> I2C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سرعت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9600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بیت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ثانیه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برقرار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lang w:bidi="fa-IR"/>
                        </w:rPr>
                        <w:t xml:space="preserve"> MPU6050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پیکربندی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تابع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شروع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برنامه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فراخوانی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شده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تنظیمات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اولیه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لازم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عملکرد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برنامه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تعیین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زمان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ریست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یا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مجدد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دستگاه،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ثابت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باقی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می‌مانند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14D1E2C2" w14:textId="77777777" w:rsidR="00BA6FEF" w:rsidRPr="008757F7" w:rsidRDefault="00BA6FEF" w:rsidP="00BA6FE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bidi/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loop(</w:t>
                      </w:r>
                      <w:proofErr w:type="gram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)</w:t>
                      </w:r>
                      <w:r w:rsidRPr="008757F7">
                        <w:rPr>
                          <w:rFonts w:hint="cs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:</w:t>
                      </w:r>
                      <w:r w:rsidRPr="008757F7">
                        <w:rPr>
                          <w:rFonts w:hint="cs"/>
                          <w:b/>
                          <w:bCs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تابع در هر چرخه اجرا 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شود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و وظ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فه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خواندن داده‌ها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شتاب‌سنج و ژ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روسکوپ،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محاسبه زمان گذشته، و ارسال دستورات به ماژول بلوتوث را بر عهده دارد</w:t>
                      </w:r>
                      <w:r w:rsidRPr="008757F7">
                        <w:rPr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42B887A8" w14:textId="77777777" w:rsidR="00BA6FEF" w:rsidRPr="008757F7" w:rsidRDefault="00BA6FEF" w:rsidP="00BA6FE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bidi/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</w:pPr>
                      <w:proofErr w:type="spell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MPU_read_accel_</w:t>
                      </w:r>
                      <w:proofErr w:type="gram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data</w:t>
                      </w:r>
                      <w:proofErr w:type="spell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)</w:t>
                      </w:r>
                      <w:r w:rsidRPr="008757F7">
                        <w:rPr>
                          <w:rFonts w:hint="cs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: 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تابع داده‌ها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شتاب‌سنج را از</w:t>
                      </w:r>
                      <w:r w:rsidRPr="008757F7">
                        <w:rPr>
                          <w:sz w:val="22"/>
                          <w:szCs w:val="22"/>
                          <w:lang w:bidi="fa-IR"/>
                        </w:rPr>
                        <w:t xml:space="preserve"> MPU6050 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خواند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و زاو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ه‌ها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محاسبه شده از شتاب را تع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کند</w:t>
                      </w:r>
                    </w:p>
                    <w:p w14:paraId="16323179" w14:textId="77777777" w:rsidR="00BA6FEF" w:rsidRPr="008757F7" w:rsidRDefault="00BA6FEF" w:rsidP="00BA6FE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bidi/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proofErr w:type="spell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MPU_read_gyro_</w:t>
                      </w:r>
                      <w:proofErr w:type="gram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data</w:t>
                      </w:r>
                      <w:proofErr w:type="spell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)</w:t>
                      </w:r>
                      <w:r w:rsidRPr="008757F7">
                        <w:rPr>
                          <w:rFonts w:hint="cs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: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تابع داده‌ها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ژ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روسکوپ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را از</w:t>
                      </w:r>
                      <w:r w:rsidRPr="008757F7">
                        <w:rPr>
                          <w:sz w:val="22"/>
                          <w:szCs w:val="22"/>
                          <w:lang w:bidi="fa-IR"/>
                        </w:rPr>
                        <w:t xml:space="preserve"> MPU6050 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خواند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و خطاها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محاسبه شده را اصلاح 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کند</w:t>
                      </w:r>
                      <w:r w:rsidRPr="008757F7">
                        <w:rPr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706D3491" w14:textId="492178EA" w:rsidR="00286D2F" w:rsidRPr="008757F7" w:rsidRDefault="00BA6FEF" w:rsidP="00BA6FEF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bidi/>
                        <w:rPr>
                          <w:sz w:val="22"/>
                          <w:szCs w:val="22"/>
                          <w:lang w:bidi="fa-IR"/>
                        </w:rPr>
                      </w:pPr>
                      <w:proofErr w:type="spell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calculate_IMU_</w:t>
                      </w:r>
                      <w:proofErr w:type="gramStart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error</w:t>
                      </w:r>
                      <w:proofErr w:type="spell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)</w:t>
                      </w:r>
                      <w:r w:rsidRPr="008757F7">
                        <w:rPr>
                          <w:rFonts w:hint="cs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: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>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ن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تابع برا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محاسبه خطا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شتاب‌سنج و ژ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روسکوپ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استفاده 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شود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و مقاد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خطا را بر رو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مان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تور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سر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ال</w:t>
                      </w:r>
                      <w:r w:rsidRPr="008757F7">
                        <w:rPr>
                          <w:rFonts w:cs="Arial"/>
                          <w:sz w:val="22"/>
                          <w:szCs w:val="22"/>
                          <w:rtl/>
                          <w:lang w:bidi="fa-IR"/>
                        </w:rPr>
                        <w:t xml:space="preserve"> چاپ م</w:t>
                      </w:r>
                      <w:r w:rsidRPr="008757F7">
                        <w:rPr>
                          <w:rFonts w:cs="Arial" w:hint="cs"/>
                          <w:sz w:val="22"/>
                          <w:szCs w:val="22"/>
                          <w:rtl/>
                          <w:lang w:bidi="fa-IR"/>
                        </w:rPr>
                        <w:t>ی‌</w:t>
                      </w:r>
                      <w:r w:rsidRPr="008757F7">
                        <w:rPr>
                          <w:rFonts w:cs="Arial" w:hint="eastAsia"/>
                          <w:sz w:val="22"/>
                          <w:szCs w:val="22"/>
                          <w:rtl/>
                          <w:lang w:bidi="fa-IR"/>
                        </w:rPr>
                        <w:t>کند</w:t>
                      </w:r>
                      <w:r w:rsidRPr="008757F7">
                        <w:rPr>
                          <w:sz w:val="22"/>
                          <w:szCs w:val="22"/>
                          <w:lang w:bidi="fa-IR"/>
                        </w:rPr>
                        <w:t>.</w:t>
                      </w:r>
                    </w:p>
                    <w:p w14:paraId="28869238" w14:textId="77777777" w:rsidR="00286D2F" w:rsidRPr="00BA6FEF" w:rsidRDefault="00286D2F" w:rsidP="00BA6FEF">
                      <w:pPr>
                        <w:bidi/>
                        <w:rPr>
                          <w:b/>
                          <w:bCs/>
                          <w:color w:val="002060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4DA4256A" w14:textId="77777777" w:rsidR="00286D2F" w:rsidRPr="00C9528C" w:rsidRDefault="00286D2F" w:rsidP="00BA6FEF">
                      <w:pPr>
                        <w:pStyle w:val="GraphicAnchor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D3C40C1" w14:textId="77777777" w:rsidR="00286D2F" w:rsidRDefault="00286D2F" w:rsidP="00BA6FEF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7B8CFF81" w14:textId="77777777" w:rsidR="00286D2F" w:rsidRPr="00B716A2" w:rsidRDefault="00286D2F" w:rsidP="00BA6FEF">
                      <w:pPr>
                        <w:bidi/>
                        <w:ind w:left="360"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p w14:paraId="6B32FE6F" w14:textId="77777777" w:rsidR="00286D2F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E57CADB" w14:textId="77777777" w:rsidR="00286D2F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290E0801" w14:textId="77777777" w:rsidR="00286D2F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1A55DD0A" w14:textId="77777777" w:rsidR="00286D2F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6B0D97D4" w14:textId="77777777" w:rsidR="00286D2F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03869FFF" w14:textId="77777777" w:rsidR="00286D2F" w:rsidRPr="00714782" w:rsidRDefault="00286D2F" w:rsidP="00BA6FEF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B66C6DA" w14:textId="77777777" w:rsidR="00BA6FEF" w:rsidRPr="00BA6FEF" w:rsidRDefault="00BA6FEF" w:rsidP="00BA6FEF">
      <w:pPr>
        <w:rPr>
          <w:rtl/>
        </w:rPr>
      </w:pPr>
    </w:p>
    <w:p w14:paraId="1C1ABC16" w14:textId="77777777" w:rsidR="00BA6FEF" w:rsidRPr="00BA6FEF" w:rsidRDefault="00BA6FEF" w:rsidP="00BA6FEF">
      <w:pPr>
        <w:rPr>
          <w:rtl/>
        </w:rPr>
      </w:pPr>
    </w:p>
    <w:p w14:paraId="665D750B" w14:textId="77777777" w:rsidR="00BA6FEF" w:rsidRPr="00BA6FEF" w:rsidRDefault="00BA6FEF" w:rsidP="00BA6FEF">
      <w:pPr>
        <w:rPr>
          <w:rtl/>
        </w:rPr>
      </w:pPr>
    </w:p>
    <w:p w14:paraId="40BC3B87" w14:textId="77777777" w:rsidR="00BA6FEF" w:rsidRPr="00BA6FEF" w:rsidRDefault="00BA6FEF" w:rsidP="00BA6FEF">
      <w:pPr>
        <w:rPr>
          <w:rtl/>
        </w:rPr>
      </w:pPr>
    </w:p>
    <w:p w14:paraId="2C458C26" w14:textId="77777777" w:rsidR="00BA6FEF" w:rsidRPr="00BA6FEF" w:rsidRDefault="00BA6FEF" w:rsidP="00BA6FEF">
      <w:pPr>
        <w:rPr>
          <w:rtl/>
        </w:rPr>
      </w:pPr>
    </w:p>
    <w:p w14:paraId="40ABD46A" w14:textId="77777777" w:rsidR="00BA6FEF" w:rsidRPr="00BA6FEF" w:rsidRDefault="00BA6FEF" w:rsidP="00BA6FEF">
      <w:pPr>
        <w:rPr>
          <w:rtl/>
        </w:rPr>
      </w:pPr>
    </w:p>
    <w:p w14:paraId="07CE9447" w14:textId="77777777" w:rsidR="00BA6FEF" w:rsidRPr="00BA6FEF" w:rsidRDefault="00BA6FEF" w:rsidP="00BA6FEF">
      <w:pPr>
        <w:rPr>
          <w:rtl/>
        </w:rPr>
      </w:pPr>
    </w:p>
    <w:p w14:paraId="79008299" w14:textId="77777777" w:rsidR="00BA6FEF" w:rsidRPr="00BA6FEF" w:rsidRDefault="00BA6FEF" w:rsidP="00BA6FEF">
      <w:pPr>
        <w:rPr>
          <w:rtl/>
        </w:rPr>
      </w:pPr>
    </w:p>
    <w:p w14:paraId="2BD75AFE" w14:textId="77777777" w:rsidR="00BA6FEF" w:rsidRPr="00BA6FEF" w:rsidRDefault="00BA6FEF" w:rsidP="00BA6FEF">
      <w:pPr>
        <w:rPr>
          <w:rtl/>
        </w:rPr>
      </w:pPr>
    </w:p>
    <w:p w14:paraId="181955A3" w14:textId="26614D0B" w:rsidR="00BA6FEF" w:rsidRPr="00BA6FEF" w:rsidRDefault="00BA6FEF" w:rsidP="00BA6FEF">
      <w:pPr>
        <w:rPr>
          <w:rtl/>
        </w:rPr>
      </w:pPr>
    </w:p>
    <w:p w14:paraId="0592AEC5" w14:textId="77777777" w:rsidR="00BA6FEF" w:rsidRPr="00BA6FEF" w:rsidRDefault="00BA6FEF" w:rsidP="00BA6FEF">
      <w:pPr>
        <w:rPr>
          <w:rtl/>
        </w:rPr>
      </w:pPr>
    </w:p>
    <w:p w14:paraId="398495CA" w14:textId="77777777" w:rsidR="00BA6FEF" w:rsidRPr="00BA6FEF" w:rsidRDefault="00BA6FEF" w:rsidP="00BA6FEF">
      <w:pPr>
        <w:rPr>
          <w:rtl/>
        </w:rPr>
      </w:pPr>
    </w:p>
    <w:p w14:paraId="17C10D61" w14:textId="1E357BD7" w:rsidR="00BA6FEF" w:rsidRPr="00BA6FEF" w:rsidRDefault="00BA6FEF" w:rsidP="00BA6FEF">
      <w:pPr>
        <w:rPr>
          <w:rtl/>
        </w:rPr>
      </w:pPr>
    </w:p>
    <w:p w14:paraId="62295C3C" w14:textId="77777777" w:rsidR="00BA6FEF" w:rsidRPr="00BA6FEF" w:rsidRDefault="00BA6FEF" w:rsidP="00BA6FEF">
      <w:pPr>
        <w:rPr>
          <w:rtl/>
        </w:rPr>
      </w:pPr>
    </w:p>
    <w:p w14:paraId="6F4C96EB" w14:textId="77777777" w:rsidR="00BA6FEF" w:rsidRPr="00BA6FEF" w:rsidRDefault="00BA6FEF" w:rsidP="00BA6FEF">
      <w:pPr>
        <w:rPr>
          <w:rtl/>
        </w:rPr>
      </w:pPr>
    </w:p>
    <w:p w14:paraId="7AD0643C" w14:textId="77777777" w:rsidR="00BA6FEF" w:rsidRPr="00BA6FEF" w:rsidRDefault="00BA6FEF" w:rsidP="00BA6FEF">
      <w:pPr>
        <w:rPr>
          <w:rtl/>
        </w:rPr>
      </w:pPr>
    </w:p>
    <w:p w14:paraId="1698998D" w14:textId="77777777" w:rsidR="00BA6FEF" w:rsidRPr="00BA6FEF" w:rsidRDefault="00BA6FEF" w:rsidP="00BA6FEF">
      <w:pPr>
        <w:rPr>
          <w:rtl/>
        </w:rPr>
      </w:pPr>
    </w:p>
    <w:p w14:paraId="088C76C4" w14:textId="77777777" w:rsidR="00BA6FEF" w:rsidRPr="00BA6FEF" w:rsidRDefault="00BA6FEF" w:rsidP="00BA6FEF">
      <w:pPr>
        <w:rPr>
          <w:rtl/>
        </w:rPr>
      </w:pPr>
    </w:p>
    <w:p w14:paraId="2A965F7D" w14:textId="77777777" w:rsidR="00BA6FEF" w:rsidRPr="00BA6FEF" w:rsidRDefault="00BA6FEF" w:rsidP="00BA6FEF">
      <w:pPr>
        <w:rPr>
          <w:rtl/>
        </w:rPr>
      </w:pPr>
    </w:p>
    <w:p w14:paraId="79B62E5E" w14:textId="77777777" w:rsidR="00BA6FEF" w:rsidRPr="00BA6FEF" w:rsidRDefault="00BA6FEF" w:rsidP="00BA6FEF">
      <w:pPr>
        <w:rPr>
          <w:rtl/>
        </w:rPr>
      </w:pPr>
    </w:p>
    <w:p w14:paraId="5C211FD6" w14:textId="77777777" w:rsidR="00BA6FEF" w:rsidRPr="00BA6FEF" w:rsidRDefault="00BA6FEF" w:rsidP="00BA6FEF">
      <w:pPr>
        <w:rPr>
          <w:rtl/>
        </w:rPr>
      </w:pPr>
    </w:p>
    <w:p w14:paraId="124EA3E1" w14:textId="77777777" w:rsidR="00BA6FEF" w:rsidRPr="00BA6FEF" w:rsidRDefault="00BA6FEF" w:rsidP="00BA6FEF">
      <w:pPr>
        <w:rPr>
          <w:rtl/>
        </w:rPr>
      </w:pPr>
    </w:p>
    <w:p w14:paraId="6A9561E4" w14:textId="77777777" w:rsidR="00BA6FEF" w:rsidRPr="00BA6FEF" w:rsidRDefault="00BA6FEF" w:rsidP="00BA6FEF">
      <w:pPr>
        <w:rPr>
          <w:rtl/>
        </w:rPr>
      </w:pPr>
    </w:p>
    <w:p w14:paraId="4FDDEA95" w14:textId="77777777" w:rsidR="00BA6FEF" w:rsidRPr="00BA6FEF" w:rsidRDefault="00BA6FEF" w:rsidP="00BA6FEF">
      <w:pPr>
        <w:rPr>
          <w:rtl/>
        </w:rPr>
      </w:pPr>
    </w:p>
    <w:p w14:paraId="50279475" w14:textId="77777777" w:rsidR="00BA6FEF" w:rsidRPr="00BA6FEF" w:rsidRDefault="00BA6FEF" w:rsidP="00BA6FEF">
      <w:pPr>
        <w:rPr>
          <w:rtl/>
        </w:rPr>
      </w:pPr>
    </w:p>
    <w:p w14:paraId="09632287" w14:textId="77777777" w:rsidR="00BA6FEF" w:rsidRPr="00BA6FEF" w:rsidRDefault="00BA6FEF" w:rsidP="00BA6FEF">
      <w:pPr>
        <w:rPr>
          <w:rtl/>
        </w:rPr>
      </w:pPr>
    </w:p>
    <w:p w14:paraId="4477FDB7" w14:textId="77777777" w:rsidR="00BA6FEF" w:rsidRPr="00BA6FEF" w:rsidRDefault="00BA6FEF" w:rsidP="00BA6FEF">
      <w:pPr>
        <w:rPr>
          <w:rtl/>
        </w:rPr>
      </w:pPr>
    </w:p>
    <w:p w14:paraId="0E50EC23" w14:textId="77777777" w:rsidR="00BA6FEF" w:rsidRPr="00BA6FEF" w:rsidRDefault="00BA6FEF" w:rsidP="00BA6FEF">
      <w:pPr>
        <w:rPr>
          <w:rtl/>
        </w:rPr>
      </w:pPr>
    </w:p>
    <w:p w14:paraId="2A9ADBDA" w14:textId="77777777" w:rsidR="00BA6FEF" w:rsidRPr="00BA6FEF" w:rsidRDefault="00BA6FEF" w:rsidP="00BA6FEF">
      <w:pPr>
        <w:rPr>
          <w:rtl/>
        </w:rPr>
      </w:pPr>
    </w:p>
    <w:p w14:paraId="687DB03C" w14:textId="77777777" w:rsidR="00BA6FEF" w:rsidRPr="00BA6FEF" w:rsidRDefault="00BA6FEF" w:rsidP="00BA6FEF">
      <w:pPr>
        <w:rPr>
          <w:rtl/>
        </w:rPr>
      </w:pPr>
    </w:p>
    <w:p w14:paraId="55F985BF" w14:textId="77777777" w:rsidR="00BA6FEF" w:rsidRPr="00BA6FEF" w:rsidRDefault="00BA6FEF" w:rsidP="00BA6FEF">
      <w:pPr>
        <w:rPr>
          <w:rtl/>
        </w:rPr>
      </w:pPr>
    </w:p>
    <w:p w14:paraId="17618046" w14:textId="77777777" w:rsidR="00BA6FEF" w:rsidRPr="00BA6FEF" w:rsidRDefault="00BA6FEF" w:rsidP="00BA6FEF">
      <w:pPr>
        <w:rPr>
          <w:rtl/>
        </w:rPr>
      </w:pPr>
    </w:p>
    <w:p w14:paraId="3EC8D7EA" w14:textId="77777777" w:rsidR="00BA6FEF" w:rsidRPr="00BA6FEF" w:rsidRDefault="00BA6FEF" w:rsidP="00BA6FEF">
      <w:pPr>
        <w:rPr>
          <w:rtl/>
        </w:rPr>
      </w:pPr>
    </w:p>
    <w:p w14:paraId="12477852" w14:textId="32834738" w:rsidR="00BA6FEF" w:rsidRDefault="00BA6FEF" w:rsidP="00BA6FEF">
      <w:pPr>
        <w:tabs>
          <w:tab w:val="left" w:pos="6147"/>
        </w:tabs>
        <w:rPr>
          <w:rtl/>
        </w:rPr>
      </w:pPr>
      <w:r>
        <w:tab/>
      </w:r>
    </w:p>
    <w:p w14:paraId="26D6493E" w14:textId="77777777" w:rsidR="00BA6FEF" w:rsidRDefault="00BA6FEF" w:rsidP="00BA6FEF">
      <w:pPr>
        <w:tabs>
          <w:tab w:val="left" w:pos="6147"/>
        </w:tabs>
        <w:rPr>
          <w:rtl/>
        </w:rPr>
      </w:pPr>
    </w:p>
    <w:p w14:paraId="5F21A5D3" w14:textId="77777777" w:rsidR="00BA6FEF" w:rsidRPr="00BA6FEF" w:rsidRDefault="00BA6FEF" w:rsidP="00BA6FEF">
      <w:pPr>
        <w:tabs>
          <w:tab w:val="left" w:pos="6147"/>
        </w:tabs>
        <w:rPr>
          <w:rtl/>
        </w:rPr>
      </w:pPr>
    </w:p>
    <w:p w14:paraId="4E29267A" w14:textId="5737C7C8" w:rsidR="00BA6FEF" w:rsidRPr="00BA6FEF" w:rsidRDefault="00BA6FEF" w:rsidP="00BA6FEF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CFA88C4" wp14:editId="26C1A00D">
                <wp:simplePos x="0" y="0"/>
                <wp:positionH relativeFrom="margin">
                  <wp:posOffset>483870</wp:posOffset>
                </wp:positionH>
                <wp:positionV relativeFrom="margin">
                  <wp:posOffset>-157480</wp:posOffset>
                </wp:positionV>
                <wp:extent cx="6202045" cy="1446530"/>
                <wp:effectExtent l="0" t="0" r="0" b="1270"/>
                <wp:wrapSquare wrapText="bothSides"/>
                <wp:docPr id="1676387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45" cy="144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D34F46" w14:textId="77FE1813" w:rsidR="00CF23D2" w:rsidRPr="00CF23D2" w:rsidRDefault="00CF23D2" w:rsidP="00CF23D2">
                            <w:pPr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  <w:p w14:paraId="6CAA2A6D" w14:textId="3CE13730" w:rsidR="00CF23D2" w:rsidRDefault="00CF23D2" w:rsidP="00CF23D2">
                            <w:pPr>
                              <w:bidi/>
                              <w:ind w:left="360"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4)</w:t>
                            </w:r>
                            <w:r w:rsidR="00130FC9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برنامه‌ریزی</w:t>
                            </w:r>
                            <w:r w:rsidRPr="00CF23D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آردوینو</w:t>
                            </w:r>
                            <w:r w:rsidRPr="00CF23D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  <w:t>UNO</w:t>
                            </w:r>
                            <w:r w:rsidRPr="00CF23D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="00BA6FEF"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>(</w:t>
                            </w:r>
                            <w:r w:rsidR="00BA6FEF"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کد</w:t>
                            </w:r>
                            <w:r w:rsidR="00BA6FEF"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A6FEF" w:rsidRPr="00B716A2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واحد</w:t>
                            </w:r>
                            <w:r w:rsidR="00BA6FEF"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دریافتی</w:t>
                            </w:r>
                            <w:r w:rsidR="00BA6FEF"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>):</w:t>
                            </w:r>
                            <w:r w:rsidR="00BA6FEF" w:rsidRPr="00B716A2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7484A9EC" w14:textId="77777777" w:rsidR="00130FC9" w:rsidRPr="00130FC9" w:rsidRDefault="00CF23D2" w:rsidP="008757F7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CF23D2">
                              <w:rPr>
                                <w:rFonts w:cs="Times New Roman" w:hint="cs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کدنویسی</w:t>
                            </w:r>
                            <w:r w:rsidRPr="00CF23D2">
                              <w:rPr>
                                <w:rFonts w:cs="Times New Roman"/>
                                <w:b/>
                                <w:bCs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برنامه‌ای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بنویسید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داده‌های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دریافتی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بخواند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موتورها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اساس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کنترل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F23D2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کند</w:t>
                            </w: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09E9A0D7" w14:textId="77777777" w:rsidR="00130FC9" w:rsidRPr="00130FC9" w:rsidRDefault="00130FC9" w:rsidP="00130FC9">
                            <w:pPr>
                              <w:pStyle w:val="ListParagraph"/>
                              <w:bidi/>
                              <w:ind w:left="1080"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</w:p>
                          <w:p w14:paraId="474134B5" w14:textId="62EBC0D2" w:rsidR="00130FC9" w:rsidRPr="00B716A2" w:rsidRDefault="00130FC9" w:rsidP="00130FC9">
                            <w:pPr>
                              <w:pStyle w:val="GraphicAnchor"/>
                              <w:numPr>
                                <w:ilvl w:val="0"/>
                                <w:numId w:val="28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  <w:r w:rsidRPr="00130FC9">
                              <w:rPr>
                                <w:rFonts w:cs="Times New Roman" w:hint="cs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نرم افزار کد نویسی</w:t>
                            </w:r>
                            <w:r w:rsidRPr="00130FC9"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highlight w:val="yellow"/>
                                <w:rtl/>
                                <w:lang w:bidi="fa-IR"/>
                              </w:rPr>
                              <w:t>: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روی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بردهای</w:t>
                            </w:r>
                            <w:r w:rsidR="008B20E9" w:rsidRPr="008B20E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8B20E9" w:rsidRPr="008B20E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="008B20E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8B20E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UNO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محیط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توسعه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مجتمع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(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Arduino IDE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)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استفاده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می‌شود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  <w:t>Arduino IDE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پلتفرم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کدنویسی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متن‌باز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شما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امکان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راحتی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بنویسید،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کامپایل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سپس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آردوینو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خود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بارگذاری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130FC9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130FC9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B716A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A7B08F1" w14:textId="0DD9B86B" w:rsidR="00BA6FEF" w:rsidRPr="00CF23D2" w:rsidRDefault="00BA6FEF" w:rsidP="00130FC9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bidi/>
                              <w:rPr>
                                <w:rFonts w:cs="Times New Roman"/>
                                <w:b/>
                                <w:bCs/>
                                <w:lang w:bidi="fa-IR"/>
                              </w:rPr>
                            </w:pPr>
                            <w:r w:rsidRPr="00CF23D2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D12E3F6" w14:textId="77777777" w:rsidR="00BA6FEF" w:rsidRPr="004A210E" w:rsidRDefault="00BA6FEF" w:rsidP="00BA6FEF">
                            <w:pPr>
                              <w:pStyle w:val="GraphicAnchor"/>
                              <w:bidi/>
                              <w:ind w:left="1080"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</w:p>
                          <w:p w14:paraId="18C03494" w14:textId="77777777" w:rsidR="00BA6FEF" w:rsidRPr="004A210E" w:rsidRDefault="00BA6FEF" w:rsidP="00BA6FEF">
                            <w:pPr>
                              <w:pStyle w:val="GraphicAnchor"/>
                              <w:bidi/>
                              <w:ind w:left="1440"/>
                              <w:rPr>
                                <w:rFonts w:cs="Times New Roman"/>
                                <w:b/>
                                <w:bCs/>
                                <w:sz w:val="24"/>
                                <w:lang w:bidi="fa-IR"/>
                              </w:rPr>
                            </w:pPr>
                          </w:p>
                          <w:p w14:paraId="20ADCDEF" w14:textId="77777777" w:rsidR="00BA6FEF" w:rsidRPr="00473D75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  <w:p w14:paraId="46C21E32" w14:textId="77777777" w:rsidR="00BA6FEF" w:rsidRPr="00C9528C" w:rsidRDefault="00BA6FEF" w:rsidP="00BA6FEF">
                            <w:pPr>
                              <w:pStyle w:val="GraphicAnchor"/>
                              <w:bidi/>
                              <w:ind w:left="900"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</w:p>
                          <w:p w14:paraId="200D2BDF" w14:textId="77777777" w:rsidR="00BA6FEF" w:rsidRDefault="00BA6FEF" w:rsidP="00BA6FEF">
                            <w:pPr>
                              <w:bidi/>
                              <w:rPr>
                                <w:rFonts w:cs="Times New Roman"/>
                                <w:rtl/>
                                <w:lang w:bidi="fa-IR"/>
                              </w:rPr>
                            </w:pPr>
                          </w:p>
                          <w:p w14:paraId="3458DD55" w14:textId="77777777" w:rsidR="00BA6FEF" w:rsidRPr="00B716A2" w:rsidRDefault="00BA6FEF" w:rsidP="00BA6FEF">
                            <w:pPr>
                              <w:bidi/>
                              <w:ind w:left="360"/>
                              <w:rPr>
                                <w:b/>
                                <w:bCs/>
                                <w:color w:val="002060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  <w:r w:rsidRPr="00B716A2">
                              <w:rPr>
                                <w:rFonts w:cs="Times New Roman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02FDF1E" w14:textId="77777777" w:rsidR="00BA6FEF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578F688D" w14:textId="77777777" w:rsidR="00BA6FEF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3AABD38" w14:textId="77777777" w:rsidR="00BA6FEF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829D893" w14:textId="77777777" w:rsidR="00BA6FEF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386640F7" w14:textId="77777777" w:rsidR="00BA6FEF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rtl/>
                                <w:lang w:bidi="fa-IR"/>
                              </w:rPr>
                            </w:pPr>
                          </w:p>
                          <w:p w14:paraId="45D71B19" w14:textId="77777777" w:rsidR="00BA6FEF" w:rsidRPr="00714782" w:rsidRDefault="00BA6FEF" w:rsidP="00BA6FEF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88C4" id="_x0000_s1039" type="#_x0000_t202" style="position:absolute;margin-left:38.1pt;margin-top:-12.4pt;width:488.35pt;height:113.9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" filled="f" stroked="f">
                <v:textbox>
                  <w:txbxContent>
                    <w:p w14:paraId="13D34F46" w14:textId="77FE1813" w:rsidR="00CF23D2" w:rsidRPr="00CF23D2" w:rsidRDefault="00CF23D2" w:rsidP="00CF23D2">
                      <w:pPr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</w:p>
                    <w:p w14:paraId="6CAA2A6D" w14:textId="3CE13730" w:rsidR="00CF23D2" w:rsidRDefault="00CF23D2" w:rsidP="00CF23D2">
                      <w:pPr>
                        <w:bidi/>
                        <w:ind w:left="360"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4)</w:t>
                      </w:r>
                      <w:r w:rsidR="00130FC9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برنامه‌ریزی</w:t>
                      </w:r>
                      <w:r w:rsidRPr="00CF23D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آردوینو</w:t>
                      </w:r>
                      <w:r w:rsidRPr="00CF23D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/>
                          <w:b/>
                          <w:bCs/>
                          <w:lang w:bidi="fa-IR"/>
                        </w:rPr>
                        <w:t>UNO</w:t>
                      </w:r>
                      <w:r w:rsidRPr="00CF23D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: </w:t>
                      </w:r>
                      <w:r w:rsidR="00BA6FEF"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>(</w:t>
                      </w:r>
                      <w:r w:rsidR="00BA6FEF"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کد</w:t>
                      </w:r>
                      <w:r w:rsidR="00BA6FEF"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="00BA6FEF" w:rsidRPr="00B716A2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واحد</w:t>
                      </w:r>
                      <w:r w:rsidR="00BA6FEF"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دریافتی</w:t>
                      </w:r>
                      <w:r w:rsidR="00BA6FEF"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>):</w:t>
                      </w:r>
                      <w:r w:rsidR="00BA6FEF" w:rsidRPr="00B716A2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br/>
                      </w:r>
                    </w:p>
                    <w:p w14:paraId="7484A9EC" w14:textId="77777777" w:rsidR="00130FC9" w:rsidRPr="00130FC9" w:rsidRDefault="00CF23D2" w:rsidP="008757F7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CF23D2">
                        <w:rPr>
                          <w:rFonts w:cs="Times New Roman" w:hint="cs"/>
                          <w:b/>
                          <w:bCs/>
                          <w:highlight w:val="yellow"/>
                          <w:rtl/>
                          <w:lang w:bidi="fa-IR"/>
                        </w:rPr>
                        <w:t>کدنویسی</w:t>
                      </w:r>
                      <w:r w:rsidRPr="00CF23D2">
                        <w:rPr>
                          <w:rFonts w:cs="Times New Roman"/>
                          <w:b/>
                          <w:bCs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برنامه‌ای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بنویسید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داده‌های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دریافتی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بخواند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موتورها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اساس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کنترل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CF23D2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کند</w:t>
                      </w: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09E9A0D7" w14:textId="77777777" w:rsidR="00130FC9" w:rsidRPr="00130FC9" w:rsidRDefault="00130FC9" w:rsidP="00130FC9">
                      <w:pPr>
                        <w:pStyle w:val="ListParagraph"/>
                        <w:bidi/>
                        <w:ind w:left="1080"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</w:p>
                    <w:p w14:paraId="474134B5" w14:textId="62EBC0D2" w:rsidR="00130FC9" w:rsidRPr="00B716A2" w:rsidRDefault="00130FC9" w:rsidP="00130FC9">
                      <w:pPr>
                        <w:pStyle w:val="GraphicAnchor"/>
                        <w:numPr>
                          <w:ilvl w:val="0"/>
                          <w:numId w:val="28"/>
                        </w:numPr>
                        <w:bidi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  <w:r w:rsidRPr="00130FC9">
                        <w:rPr>
                          <w:rFonts w:cs="Times New Roman" w:hint="cs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نرم افزار کد نویسی</w:t>
                      </w:r>
                      <w:r w:rsidRPr="00130FC9"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highlight w:val="yellow"/>
                          <w:rtl/>
                          <w:lang w:bidi="fa-IR"/>
                        </w:rPr>
                        <w:t>: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برنامه‌نویسی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روی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بردهای</w:t>
                      </w:r>
                      <w:r w:rsidR="008B20E9" w:rsidRPr="008B20E9">
                        <w:rPr>
                          <w:rFonts w:hint="cs"/>
                          <w:rtl/>
                        </w:rPr>
                        <w:t xml:space="preserve"> </w:t>
                      </w:r>
                      <w:r w:rsidR="008B20E9" w:rsidRPr="008B20E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="008B20E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="008B20E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UNO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محیط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توسعه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مجتمع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(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Arduino IDE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)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استفاده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می‌شود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  <w:t>Arduino IDE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پلتفرم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کدنویسی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متن‌باز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شما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امکان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راحتی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بنویسید،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کامپایل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سپس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آردوینو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خود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بارگذاری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130FC9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130FC9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B716A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5A7B08F1" w14:textId="0DD9B86B" w:rsidR="00BA6FEF" w:rsidRPr="00CF23D2" w:rsidRDefault="00BA6FEF" w:rsidP="00130FC9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bidi/>
                        <w:rPr>
                          <w:rFonts w:cs="Times New Roman"/>
                          <w:b/>
                          <w:bCs/>
                          <w:lang w:bidi="fa-IR"/>
                        </w:rPr>
                      </w:pPr>
                      <w:r w:rsidRPr="00CF23D2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3D12E3F6" w14:textId="77777777" w:rsidR="00BA6FEF" w:rsidRPr="004A210E" w:rsidRDefault="00BA6FEF" w:rsidP="00BA6FEF">
                      <w:pPr>
                        <w:pStyle w:val="GraphicAnchor"/>
                        <w:bidi/>
                        <w:ind w:left="1080"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</w:p>
                    <w:p w14:paraId="18C03494" w14:textId="77777777" w:rsidR="00BA6FEF" w:rsidRPr="004A210E" w:rsidRDefault="00BA6FEF" w:rsidP="00BA6FEF">
                      <w:pPr>
                        <w:pStyle w:val="GraphicAnchor"/>
                        <w:bidi/>
                        <w:ind w:left="1440"/>
                        <w:rPr>
                          <w:rFonts w:cs="Times New Roman"/>
                          <w:b/>
                          <w:bCs/>
                          <w:sz w:val="24"/>
                          <w:lang w:bidi="fa-IR"/>
                        </w:rPr>
                      </w:pPr>
                    </w:p>
                    <w:p w14:paraId="20ADCDEF" w14:textId="77777777" w:rsidR="00BA6FEF" w:rsidRPr="00473D75" w:rsidRDefault="00BA6FEF" w:rsidP="00BA6FEF">
                      <w:pPr>
                        <w:bidi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  <w:p w14:paraId="46C21E32" w14:textId="77777777" w:rsidR="00BA6FEF" w:rsidRPr="00C9528C" w:rsidRDefault="00BA6FEF" w:rsidP="00BA6FEF">
                      <w:pPr>
                        <w:pStyle w:val="GraphicAnchor"/>
                        <w:bidi/>
                        <w:ind w:left="900"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</w:p>
                    <w:p w14:paraId="200D2BDF" w14:textId="77777777" w:rsidR="00BA6FEF" w:rsidRDefault="00BA6FEF" w:rsidP="00BA6FEF">
                      <w:pPr>
                        <w:bidi/>
                        <w:rPr>
                          <w:rFonts w:cs="Times New Roman"/>
                          <w:rtl/>
                          <w:lang w:bidi="fa-IR"/>
                        </w:rPr>
                      </w:pPr>
                    </w:p>
                    <w:p w14:paraId="3458DD55" w14:textId="77777777" w:rsidR="00BA6FEF" w:rsidRPr="00B716A2" w:rsidRDefault="00BA6FEF" w:rsidP="00BA6FEF">
                      <w:pPr>
                        <w:bidi/>
                        <w:ind w:left="360"/>
                        <w:rPr>
                          <w:b/>
                          <w:bCs/>
                          <w:color w:val="002060"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  <w:r w:rsidRPr="00B716A2">
                        <w:rPr>
                          <w:rFonts w:cs="Times New Roman"/>
                          <w:rtl/>
                          <w:lang w:bidi="fa-IR"/>
                        </w:rPr>
                        <w:br/>
                      </w:r>
                    </w:p>
                    <w:p w14:paraId="502FDF1E" w14:textId="77777777" w:rsidR="00BA6FEF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578F688D" w14:textId="77777777" w:rsidR="00BA6FEF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3AABD38" w14:textId="77777777" w:rsidR="00BA6FEF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829D893" w14:textId="77777777" w:rsidR="00BA6FEF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386640F7" w14:textId="77777777" w:rsidR="00BA6FEF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rtl/>
                          <w:lang w:bidi="fa-IR"/>
                        </w:rPr>
                      </w:pPr>
                    </w:p>
                    <w:p w14:paraId="45D71B19" w14:textId="77777777" w:rsidR="00BA6FEF" w:rsidRPr="00714782" w:rsidRDefault="00BA6FEF" w:rsidP="00BA6FEF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10CC110" w14:textId="578DDD27" w:rsidR="00BA6FEF" w:rsidRPr="00BA6FEF" w:rsidRDefault="00BA6FEF" w:rsidP="00BA6FEF">
      <w:pPr>
        <w:rPr>
          <w:rtl/>
        </w:rPr>
      </w:pPr>
    </w:p>
    <w:p w14:paraId="1E98CF35" w14:textId="2D543AC3" w:rsidR="00BA6FEF" w:rsidRPr="00BA6FEF" w:rsidRDefault="00BA6FEF" w:rsidP="00BA6FEF">
      <w:pPr>
        <w:rPr>
          <w:rtl/>
        </w:rPr>
      </w:pPr>
    </w:p>
    <w:p w14:paraId="49DF31D4" w14:textId="5D54D4AB" w:rsidR="00BA6FEF" w:rsidRPr="00BA6FEF" w:rsidRDefault="00CF23D2" w:rsidP="00BA6FEF">
      <w:pPr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41507B9" wp14:editId="1D15EE22">
                <wp:simplePos x="0" y="0"/>
                <wp:positionH relativeFrom="margin">
                  <wp:posOffset>26670</wp:posOffset>
                </wp:positionH>
                <wp:positionV relativeFrom="margin">
                  <wp:posOffset>1309399</wp:posOffset>
                </wp:positionV>
                <wp:extent cx="6796405" cy="7874635"/>
                <wp:effectExtent l="0" t="0" r="0" b="0"/>
                <wp:wrapSquare wrapText="bothSides"/>
                <wp:docPr id="1404550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6405" cy="787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B27D5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#include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SoftwareSerial.h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0C940B0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SoftwareSerial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BTSerial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11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// RX -&gt; PIN 11 | TX -&gt; PIN 10</w:t>
                            </w:r>
                          </w:p>
                          <w:p w14:paraId="267877B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69595B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تعریف پین‌ها برای سنسور فاصله و موتورها</w:t>
                            </w:r>
                          </w:p>
                          <w:p w14:paraId="639CD54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trigPin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12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  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// Trig</w:t>
                            </w:r>
                          </w:p>
                          <w:p w14:paraId="12AF22A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echoPin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13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  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>// Echo</w:t>
                            </w:r>
                          </w:p>
                          <w:p w14:paraId="63D1C91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long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duration, cm, inches;</w:t>
                            </w:r>
                          </w:p>
                          <w:p w14:paraId="021C88C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direct;</w:t>
                            </w:r>
                          </w:p>
                          <w:p w14:paraId="1BB89CE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l1=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3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موتور چپ جلو</w:t>
                            </w:r>
                          </w:p>
                          <w:p w14:paraId="1467220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r1=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5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موتور راست جلو</w:t>
                            </w:r>
                          </w:p>
                          <w:p w14:paraId="53906F0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l2=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6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موتور چپ عقب</w:t>
                            </w:r>
                          </w:p>
                          <w:p w14:paraId="67006A9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r2=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9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موتور راست عقب</w:t>
                            </w:r>
                          </w:p>
                          <w:p w14:paraId="1606C14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C32B6F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متغیرهای کمکی برای تصحیح حرکت</w:t>
                            </w:r>
                          </w:p>
                          <w:p w14:paraId="60A2BFB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forward_corr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EA24F2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3C2C24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متغیرهای کمکی برای تابع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backward</w:t>
                            </w:r>
                          </w:p>
                          <w:p w14:paraId="31A3684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a =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D154C3B" w14:textId="5BED8713" w:rsidR="00CF23D2" w:rsidRPr="00CF23D2" w:rsidRDefault="00CF23D2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s =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3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51A4DDE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b =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D2A471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c =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9F5361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3F29AF55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تابع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setup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برای راه‌اندازی اولیه</w:t>
                            </w:r>
                          </w:p>
                          <w:p w14:paraId="3D381D9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5E6D03"/>
                                <w:sz w:val="18"/>
                                <w:szCs w:val="18"/>
                              </w:rPr>
                              <w:t>setup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CD39E7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9600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53B0B58" w14:textId="10EC7173" w:rsidR="00CF23D2" w:rsidRDefault="00CF23D2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BTSerial.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9600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شروع ارتباط با ماژول بلوتوث</w:t>
                            </w:r>
                          </w:p>
                          <w:p w14:paraId="7079F3C6" w14:textId="77777777" w:rsidR="00130FC9" w:rsidRPr="00CF23D2" w:rsidRDefault="00130FC9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552F1C2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تنظیم پین‌های موتور به عنوان خروجی</w:t>
                            </w:r>
                          </w:p>
                          <w:p w14:paraId="0B575D8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OUTPUT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AB023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OUTPUT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7FF3F6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OUTPUT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7208E81" w14:textId="65C89573" w:rsidR="00CF23D2" w:rsidRDefault="00CF23D2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rtl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OUTPUT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E85819F" w14:textId="77777777" w:rsidR="00130FC9" w:rsidRPr="00CF23D2" w:rsidRDefault="00130FC9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707BC4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اطمینان از خاموش بودن موتورها در ابتدا</w:t>
                            </w:r>
                          </w:p>
                          <w:p w14:paraId="0ED00D8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EA48E7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9F99C67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D9BFA21" w14:textId="6DBA769F" w:rsidR="00CF23D2" w:rsidRDefault="00CF23D2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rtl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EAA0DD3" w14:textId="77777777" w:rsidR="00130FC9" w:rsidRPr="00CF23D2" w:rsidRDefault="00130FC9" w:rsidP="00130FC9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3D0430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تنظیم پین‌های سنسور فاصله</w:t>
                            </w:r>
                          </w:p>
                          <w:p w14:paraId="37A7277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trigPin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OUTPUT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2A229F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echoPin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INPUT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22FEC5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659F621" w14:textId="438AFE74" w:rsidR="00CF23D2" w:rsidRPr="003F24CA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507B9" id="_x0000_s1040" type="#_x0000_t202" style="position:absolute;margin-left:2.1pt;margin-top:103.1pt;width:535.15pt;height:620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" filled="f" stroked="f">
                <v:textbox>
                  <w:txbxContent>
                    <w:p w14:paraId="62DB27D5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#include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SoftwareSerial.h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&gt;</w:t>
                      </w:r>
                    </w:p>
                    <w:p w14:paraId="0C940B0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SoftwareSerial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BTSerial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11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// RX -&gt; PIN 11 | TX -&gt; PIN 10</w:t>
                      </w:r>
                    </w:p>
                    <w:p w14:paraId="267877B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769595B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تعریف پین‌ها برای سنسور فاصله و موتورها</w:t>
                      </w:r>
                    </w:p>
                    <w:p w14:paraId="639CD54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trigPin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12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  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// Trig</w:t>
                      </w:r>
                    </w:p>
                    <w:p w14:paraId="12AF22A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echoPin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13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  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>// Echo</w:t>
                      </w:r>
                    </w:p>
                    <w:p w14:paraId="63D1C91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long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duration, cm, inches;</w:t>
                      </w:r>
                    </w:p>
                    <w:p w14:paraId="021C88C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direct;</w:t>
                      </w:r>
                    </w:p>
                    <w:p w14:paraId="1BB89CE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l1=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3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موتور چپ جلو</w:t>
                      </w:r>
                    </w:p>
                    <w:p w14:paraId="1467220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r1=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5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موتور راست جلو</w:t>
                      </w:r>
                    </w:p>
                    <w:p w14:paraId="53906F0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l2=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6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موتور چپ عقب</w:t>
                      </w:r>
                    </w:p>
                    <w:p w14:paraId="67006A9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r2=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9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موتور راست عقب</w:t>
                      </w:r>
                    </w:p>
                    <w:p w14:paraId="1606C14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1C32B6F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متغیرهای کمکی برای تصحیح حرکت</w:t>
                      </w:r>
                    </w:p>
                    <w:p w14:paraId="60A2BFB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forward_corr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EA24F2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13C2C24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متغیرهای کمکی برای تابع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backward</w:t>
                      </w:r>
                    </w:p>
                    <w:p w14:paraId="31A3684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a =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3D154C3B" w14:textId="5BED8713" w:rsidR="00CF23D2" w:rsidRPr="00CF23D2" w:rsidRDefault="00CF23D2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s =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3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51A4DDE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b =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D2A471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c =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9F5361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3F29AF55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تابع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setup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برای راه‌اندازی اولیه</w:t>
                      </w:r>
                    </w:p>
                    <w:p w14:paraId="3D381D9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5E6D03"/>
                          <w:sz w:val="18"/>
                          <w:szCs w:val="18"/>
                        </w:rPr>
                        <w:t>setup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2CD39E7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begin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9600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53B0B58" w14:textId="10EC7173" w:rsidR="00CF23D2" w:rsidRDefault="00CF23D2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BTSerial.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begin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9600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شروع ارتباط با ماژول بلوتوث</w:t>
                      </w:r>
                    </w:p>
                    <w:p w14:paraId="7079F3C6" w14:textId="77777777" w:rsidR="00130FC9" w:rsidRPr="00CF23D2" w:rsidRDefault="00130FC9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552F1C2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تنظیم پین‌های موتور به عنوان خروجی</w:t>
                      </w:r>
                    </w:p>
                    <w:p w14:paraId="0B575D8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OUTPUT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1AB023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OUTPUT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87FF3F6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OUTPUT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7208E81" w14:textId="65C89573" w:rsidR="00CF23D2" w:rsidRDefault="00CF23D2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rtl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OUTPUT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E85819F" w14:textId="77777777" w:rsidR="00130FC9" w:rsidRPr="00CF23D2" w:rsidRDefault="00130FC9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707BC4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اطمینان از خاموش بودن موتورها در ابتدا</w:t>
                      </w:r>
                    </w:p>
                    <w:p w14:paraId="0ED00D8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EA48E7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9F99C67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D9BFA21" w14:textId="6DBA769F" w:rsidR="00CF23D2" w:rsidRDefault="00CF23D2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rtl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EAA0DD3" w14:textId="77777777" w:rsidR="00130FC9" w:rsidRPr="00CF23D2" w:rsidRDefault="00130FC9" w:rsidP="00130FC9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13D0430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تنظیم پین‌های سنسور فاصله</w:t>
                      </w:r>
                    </w:p>
                    <w:p w14:paraId="37A7277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trigPin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OUTPUT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2A229F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echoPin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INPUT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22FEC5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4659F621" w14:textId="438AFE74" w:rsidR="00CF23D2" w:rsidRPr="003F24CA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23B6B77" w14:textId="0B337FB8" w:rsidR="00BA6FEF" w:rsidRPr="00BA6FEF" w:rsidRDefault="00BA6FEF" w:rsidP="00CF23D2">
      <w:pPr>
        <w:tabs>
          <w:tab w:val="left" w:pos="9381"/>
        </w:tabs>
        <w:rPr>
          <w:rtl/>
        </w:rPr>
      </w:pPr>
      <w:r>
        <w:tab/>
      </w:r>
    </w:p>
    <w:p w14:paraId="6D0D92A3" w14:textId="3A57C675" w:rsidR="00BA6FEF" w:rsidRPr="00BA6FEF" w:rsidRDefault="00BA6FEF" w:rsidP="00BA6FEF">
      <w:pPr>
        <w:rPr>
          <w:rtl/>
        </w:rPr>
      </w:pPr>
    </w:p>
    <w:p w14:paraId="1660EC20" w14:textId="350D7713" w:rsidR="00BA6FEF" w:rsidRPr="00BA6FEF" w:rsidRDefault="00CF23D2" w:rsidP="00BA6FEF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FEC386E" wp14:editId="2700F4D3">
                <wp:simplePos x="0" y="0"/>
                <wp:positionH relativeFrom="margin">
                  <wp:posOffset>13335</wp:posOffset>
                </wp:positionH>
                <wp:positionV relativeFrom="margin">
                  <wp:posOffset>-41408</wp:posOffset>
                </wp:positionV>
                <wp:extent cx="6796405" cy="9232265"/>
                <wp:effectExtent l="0" t="0" r="0" b="6985"/>
                <wp:wrapSquare wrapText="bothSides"/>
                <wp:docPr id="1245560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6405" cy="923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C3FD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تابع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 loop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که در هر چرخه اجرا می‌شود</w:t>
                            </w:r>
                          </w:p>
                          <w:p w14:paraId="253B320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5E6D03"/>
                                <w:sz w:val="18"/>
                                <w:szCs w:val="18"/>
                              </w:rPr>
                              <w:t>loop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AFB9647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اندازه‌گیری فاصله توسط سنسور فاصله</w:t>
                            </w:r>
                          </w:p>
                          <w:p w14:paraId="50C10A2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trigPin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8AFEE8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delayMicroseconds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5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05DD7B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trigPin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B29E6FE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delayMicroseconds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18F71B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trigPin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70B6D3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duration =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pulseIn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echoPin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C691BF0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 cm = (duration/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 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29.1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محاسبه فاصله به سانتی‌متر</w:t>
                            </w:r>
                          </w:p>
                          <w:p w14:paraId="27619AE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</w:p>
                          <w:p w14:paraId="6681870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چاپ فاصله بر روی مانیتور سریال</w:t>
                            </w:r>
                          </w:p>
                          <w:p w14:paraId="12253CC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(cm);</w:t>
                            </w:r>
                          </w:p>
                          <w:p w14:paraId="399A85F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"cm"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811905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4DA79D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</w:p>
                          <w:p w14:paraId="5C814E9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دریافت داده‌ها از ماژول بلوتوث و اجرای دستورات مربوطه</w:t>
                            </w:r>
                          </w:p>
                          <w:p w14:paraId="67B047F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BTSerial.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available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()&gt;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70C51A5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direct =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BTSerial.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read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490F02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switch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(direct) {</w:t>
                            </w:r>
                          </w:p>
                          <w:p w14:paraId="575A9D07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'B'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"Backward"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backward(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A46F59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'F'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"Forward"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forward(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F48E98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'R'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"Right"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left(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B342FBE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'L'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"Left"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right(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C18795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'r'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"Rotate Right"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rotr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1F3FF55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'l'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"Rotate Left"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rotl(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8973BF7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'S'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F23D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97366"/>
                                <w:sz w:val="18"/>
                                <w:szCs w:val="18"/>
                              </w:rPr>
                              <w:t>Serial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"Stop"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stopCar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E455A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EB61F1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55DF92DB" w14:textId="25E76381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D11C59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توابع برای کنترل حرکت ربات</w:t>
                            </w:r>
                          </w:p>
                          <w:p w14:paraId="2DD5BFC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forward(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C2BA07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اگر فاصله کمتر از 15 سانتی‌متر باشد، ربات را متوقف کن</w:t>
                            </w:r>
                          </w:p>
                          <w:p w14:paraId="30B8E22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if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cm &lt;=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15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3FC7FC9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stopCar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632A05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}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else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0F3F431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در غیر این صورت، ربات را به جلو حرکت ده</w:t>
                            </w:r>
                          </w:p>
                          <w:p w14:paraId="08FD9676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81DCD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80147B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429391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C80A3C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0662FDE0" w14:textId="6A9309AF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EB229A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backward(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3F4DD1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ربات را به عقب حرکت ده</w:t>
                            </w:r>
                          </w:p>
                          <w:p w14:paraId="53D3552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D76E580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54F570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FC9DD2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3579C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AC003DB" w14:textId="6F3CF922" w:rsidR="00CF23D2" w:rsidRPr="003F24CA" w:rsidRDefault="00CF23D2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386E" id="_x0000_s1041" type="#_x0000_t202" style="position:absolute;margin-left:1.05pt;margin-top:-3.25pt;width:535.15pt;height:726.9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" filled="f" stroked="f">
                <v:textbox>
                  <w:txbxContent>
                    <w:p w14:paraId="414C3FD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تابع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 loop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که در هر چرخه اجرا می‌شود</w:t>
                      </w:r>
                    </w:p>
                    <w:p w14:paraId="253B320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5E6D03"/>
                          <w:sz w:val="18"/>
                          <w:szCs w:val="18"/>
                        </w:rPr>
                        <w:t>loop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6AFB9647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اندازه‌گیری فاصله توسط سنسور فاصله</w:t>
                      </w:r>
                    </w:p>
                    <w:p w14:paraId="50C10A2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trigPin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8AFEE8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5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05DD7B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trigPin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B29E6FE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delayMicroseconds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18F71B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trigPin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70B6D3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duration =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pulseIn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echoPin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C691BF0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 cm = (duration/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 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29.1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محاسبه فاصله به سانتی‌متر</w:t>
                      </w:r>
                    </w:p>
                    <w:p w14:paraId="27619AE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</w:p>
                    <w:p w14:paraId="6681870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چاپ فاصله بر روی مانیتور سریال</w:t>
                      </w:r>
                    </w:p>
                    <w:p w14:paraId="12253CC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(cm);</w:t>
                      </w:r>
                    </w:p>
                    <w:p w14:paraId="399A85F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"cm"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811905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54DA79D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</w:p>
                    <w:p w14:paraId="5C814E9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دریافت داده‌ها از ماژول بلوتوث و اجرای دستورات مربوطه</w:t>
                      </w:r>
                    </w:p>
                    <w:p w14:paraId="67B047F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BTSerial.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available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()&gt;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){</w:t>
                      </w:r>
                    </w:p>
                    <w:p w14:paraId="70C51A5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direct =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BTSerial.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read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5490F02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switch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(direct) {</w:t>
                      </w:r>
                    </w:p>
                    <w:p w14:paraId="575A9D07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'B'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"Backward"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backward(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A46F59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'F'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"Forward"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forward(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F48E98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'R'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"Right"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left(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B342FBE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'L'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"Left"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right(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2C18795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'r'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"Rotate Right"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rotr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1F3FF55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'l'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"Rotate Left"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rotl(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8973BF7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'S'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F23D2">
                        <w:rPr>
                          <w:rFonts w:ascii="Consolas" w:eastAsia="Times New Roman" w:hAnsi="Consolas" w:cs="Times New Roman"/>
                          <w:b/>
                          <w:bCs/>
                          <w:color w:val="E97366"/>
                          <w:sz w:val="18"/>
                          <w:szCs w:val="18"/>
                        </w:rPr>
                        <w:t>Serial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"Stop"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stopCar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);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CE455A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   }</w:t>
                      </w:r>
                    </w:p>
                    <w:p w14:paraId="0EB61F1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 }</w:t>
                      </w:r>
                    </w:p>
                    <w:p w14:paraId="55DF92DB" w14:textId="25E76381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7D11C59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توابع برای کنترل حرکت ربات</w:t>
                      </w:r>
                    </w:p>
                    <w:p w14:paraId="2DD5BFC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forward(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7C2BA07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اگر فاصله کمتر از 15 سانتی‌متر باشد، ربات را متوقف کن</w:t>
                      </w:r>
                    </w:p>
                    <w:p w14:paraId="30B8E22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if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cm &lt;=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15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){</w:t>
                      </w:r>
                    </w:p>
                    <w:p w14:paraId="3FC7FC9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stopCar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632A05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}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else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0F3F431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در غیر این صورت، ربات را به جلو حرکت ده</w:t>
                      </w:r>
                    </w:p>
                    <w:p w14:paraId="08FD9676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381DCD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80147B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429391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C80A3C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 }</w:t>
                      </w:r>
                    </w:p>
                    <w:p w14:paraId="0662FDE0" w14:textId="6A9309AF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1EB229A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backward(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33F4DD1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ربات را به عقب حرکت ده</w:t>
                      </w:r>
                    </w:p>
                    <w:p w14:paraId="53D3552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D76E580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54F570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FC9DD2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E3579C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1AC003DB" w14:textId="6F3CF922" w:rsidR="00CF23D2" w:rsidRPr="003F24CA" w:rsidRDefault="00CF23D2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                                                                                                 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CCF0F4D" w14:textId="146380A9" w:rsidR="00BA6FEF" w:rsidRPr="00BA6FEF" w:rsidRDefault="00BA6FEF" w:rsidP="00BA6FEF">
      <w:pPr>
        <w:rPr>
          <w:rtl/>
        </w:rPr>
      </w:pPr>
    </w:p>
    <w:p w14:paraId="5D2974B6" w14:textId="27DF5586" w:rsidR="00BA6FEF" w:rsidRPr="00BA6FEF" w:rsidRDefault="00CF23D2" w:rsidP="00BA6FEF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61D165A" wp14:editId="1F7EFAAB">
                <wp:simplePos x="0" y="0"/>
                <wp:positionH relativeFrom="margin">
                  <wp:posOffset>-68580</wp:posOffset>
                </wp:positionH>
                <wp:positionV relativeFrom="margin">
                  <wp:posOffset>-61595</wp:posOffset>
                </wp:positionV>
                <wp:extent cx="6796405" cy="6530340"/>
                <wp:effectExtent l="0" t="0" r="0" b="3810"/>
                <wp:wrapSquare wrapText="bothSides"/>
                <wp:docPr id="20271468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6405" cy="653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80DE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right(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E1A5EE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ربات را به راست حرکت ده</w:t>
                            </w:r>
                          </w:p>
                          <w:p w14:paraId="24B8047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290DBD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A4EBC4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99A6662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AB7CA56" w14:textId="054589EE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7DA23F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left(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6A211E4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ربات را به چپ حرکت ده</w:t>
                            </w:r>
                          </w:p>
                          <w:p w14:paraId="4295584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6679C56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FE59091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4E7F84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EB87F85" w14:textId="61654644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700F1C0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stopCar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A4723D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تمام موتورها را خاموش کن تا ربات متوقف شود</w:t>
                            </w:r>
                          </w:p>
                          <w:p w14:paraId="36361DA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51CA53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6FB6AD3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3E08CE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EF840EB" w14:textId="7EBADAB5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4DF66C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rotr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977310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ربات را به سمت راست بچرخان</w:t>
                            </w:r>
                          </w:p>
                          <w:p w14:paraId="5CA14EC8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3583C0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B04A00E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B7D110D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CF40AB0" w14:textId="723F3AAC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94AED29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void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rotl(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A79150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727C81"/>
                                <w:sz w:val="18"/>
                                <w:szCs w:val="18"/>
                                <w:rtl/>
                              </w:rPr>
                              <w:t>ربات را به سمت چپ بچرخان</w:t>
                            </w:r>
                          </w:p>
                          <w:p w14:paraId="6228DD9F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4CB176B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r1,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E4E4AFA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l2,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LOW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C9F09E5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CF23D2">
                              <w:rPr>
                                <w:rFonts w:ascii="Consolas" w:eastAsia="Times New Roman" w:hAnsi="Consolas" w:cs="Times New Roman"/>
                                <w:color w:val="E97366"/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r2, 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979C"/>
                                <w:sz w:val="18"/>
                                <w:szCs w:val="18"/>
                              </w:rPr>
                              <w:t>HIGH</w:t>
                            </w: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C4B956C" w14:textId="77777777" w:rsidR="00CF23D2" w:rsidRPr="00CF23D2" w:rsidRDefault="00CF23D2" w:rsidP="00CF23D2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68F77C" w14:textId="77777777" w:rsidR="00CF23D2" w:rsidRPr="003F24CA" w:rsidRDefault="00CF23D2" w:rsidP="00286D2F">
                            <w:pPr>
                              <w:shd w:val="clear" w:color="auto" w:fill="FFFFF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F23D2">
                              <w:rPr>
                                <w:rFonts w:ascii="Consolas" w:eastAsia="Times New Roman" w:hAnsi="Consolas" w:cs="Times New Roman" w:hint="cs"/>
                                <w:color w:val="000000"/>
                                <w:sz w:val="18"/>
                                <w:szCs w:val="18"/>
                                <w:rtl/>
                              </w:rPr>
                              <w:t xml:space="preserve">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165A" id="_x0000_s1042" type="#_x0000_t202" style="position:absolute;margin-left:-5.4pt;margin-top:-4.85pt;width:535.15pt;height:514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" filled="f" stroked="f">
                <v:textbox>
                  <w:txbxContent>
                    <w:p w14:paraId="35580DE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right(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0E1A5EE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ربات را به راست حرکت ده</w:t>
                      </w:r>
                    </w:p>
                    <w:p w14:paraId="24B8047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290DBD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A4EBC4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99A6662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AB7CA56" w14:textId="054589EE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27DA23F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left(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76A211E4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ربات را به چپ حرکت ده</w:t>
                      </w:r>
                    </w:p>
                    <w:p w14:paraId="4295584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6679C56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FE59091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4E7F84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EB87F85" w14:textId="61654644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1700F1C0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stopCar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1A4723D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تمام موتورها را خاموش کن تا ربات متوقف شود</w:t>
                      </w:r>
                    </w:p>
                    <w:p w14:paraId="36361DA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51CA53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6FB6AD3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63E08CE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EF840EB" w14:textId="7EBADAB5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24DF66C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rotr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2977310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ربات را به سمت راست بچرخان</w:t>
                      </w:r>
                    </w:p>
                    <w:p w14:paraId="5CA14EC8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3583C0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B04A00E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B7D110D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CF40AB0" w14:textId="723F3AAC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394AED29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void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rotl(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14:paraId="0A79150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</w:rPr>
                        <w:t xml:space="preserve">//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727C81"/>
                          <w:sz w:val="18"/>
                          <w:szCs w:val="18"/>
                          <w:rtl/>
                        </w:rPr>
                        <w:t>ربات را به سمت چپ بچرخان</w:t>
                      </w:r>
                    </w:p>
                    <w:p w14:paraId="6228DD9F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4CB176B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r1,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E4E4AFA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l2,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LOW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C9F09E5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CF23D2">
                        <w:rPr>
                          <w:rFonts w:ascii="Consolas" w:eastAsia="Times New Roman" w:hAnsi="Consolas" w:cs="Times New Roman"/>
                          <w:color w:val="E97366"/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r2, 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979C"/>
                          <w:sz w:val="18"/>
                          <w:szCs w:val="18"/>
                        </w:rPr>
                        <w:t>HIGH</w:t>
                      </w: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C4B956C" w14:textId="77777777" w:rsidR="00CF23D2" w:rsidRPr="00CF23D2" w:rsidRDefault="00CF23D2" w:rsidP="00CF23D2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14:paraId="4C68F77C" w14:textId="77777777" w:rsidR="00CF23D2" w:rsidRPr="003F24CA" w:rsidRDefault="00CF23D2" w:rsidP="00286D2F">
                      <w:pPr>
                        <w:shd w:val="clear" w:color="auto" w:fill="FFFFFE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F23D2">
                        <w:rPr>
                          <w:rFonts w:ascii="Consolas" w:eastAsia="Times New Roman" w:hAnsi="Consolas" w:cs="Times New Roman" w:hint="cs"/>
                          <w:color w:val="000000"/>
                          <w:sz w:val="18"/>
                          <w:szCs w:val="18"/>
                          <w:rtl/>
                        </w:rPr>
                        <w:t xml:space="preserve">                                                                                                  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24F2D4F" wp14:editId="591CDAE7">
                <wp:simplePos x="0" y="0"/>
                <wp:positionH relativeFrom="margin">
                  <wp:posOffset>-136525</wp:posOffset>
                </wp:positionH>
                <wp:positionV relativeFrom="margin">
                  <wp:posOffset>6250305</wp:posOffset>
                </wp:positionV>
                <wp:extent cx="7047230" cy="2838450"/>
                <wp:effectExtent l="0" t="0" r="0" b="0"/>
                <wp:wrapSquare wrapText="bothSides"/>
                <wp:docPr id="465495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723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E5F648" w14:textId="77777777" w:rsidR="00CF23D2" w:rsidRPr="008757F7" w:rsidRDefault="00CF23D2" w:rsidP="00CF23D2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8757F7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توضیحات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b/>
                                <w:bCs/>
                                <w:rtl/>
                                <w:lang w:bidi="fa-IR"/>
                              </w:rPr>
                              <w:t>توابع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  <w:t>:</w:t>
                            </w:r>
                          </w:p>
                          <w:p w14:paraId="177A5BFD" w14:textId="77777777" w:rsidR="00CF23D2" w:rsidRPr="008757F7" w:rsidRDefault="00CF23D2" w:rsidP="00CF23D2">
                            <w:pPr>
                              <w:bidi/>
                              <w:rPr>
                                <w:rFonts w:cs="Times New Roma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</w:p>
                          <w:p w14:paraId="5A5A7D5A" w14:textId="6E35673C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setup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تابع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راه‌اندازی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اولیه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تنظیم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ارتباطات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استفاده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می‌شود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ارتباط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سریال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سرعت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9600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بیت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ثانیه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شروع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پین‌های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فاصله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تنظیم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C87D244" w14:textId="11C650E0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loop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تابع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چرخه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اجرای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برنامه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فراخوانی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می‌شود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فاصله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استفاده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سنسور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فاصله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اندازه‌گیری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دستورات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دریافتی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ماژول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اجرا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619A5C1C" w14:textId="6EE1800B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Forward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جلو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مگر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اینکه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فاصله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کمتر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15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سانتی‌متر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باشد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آن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صورت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متوقف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33216097" w14:textId="77777777" w:rsidR="00CF23D2" w:rsidRPr="008757F7" w:rsidRDefault="00CF23D2" w:rsidP="00CF23D2">
                            <w:pPr>
                              <w:bidi/>
                              <w:ind w:left="360"/>
                              <w:rPr>
                                <w:rFonts w:cs="Times New Roman"/>
                                <w:b/>
                                <w:bCs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  <w:p w14:paraId="79CC7D1A" w14:textId="038F3D59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backward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عقب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34E853F8" w14:textId="29312852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right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راست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2EA0E9C8" w14:textId="7A5D5F62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left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چپ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حرکت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5FDAC2F8" w14:textId="77777777" w:rsidR="00CF23D2" w:rsidRPr="00CF23D2" w:rsidRDefault="00CF23D2" w:rsidP="00CF23D2">
                            <w:pPr>
                              <w:bidi/>
                              <w:ind w:left="360"/>
                              <w:rPr>
                                <w:color w:val="C00000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2D4F" id="_x0000_s1043" type="#_x0000_t202" style="position:absolute;margin-left:-10.75pt;margin-top:492.15pt;width:554.9pt;height:223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" filled="f" stroked="f">
                <v:textbox>
                  <w:txbxContent>
                    <w:p w14:paraId="2FE5F648" w14:textId="77777777" w:rsidR="00CF23D2" w:rsidRPr="008757F7" w:rsidRDefault="00CF23D2" w:rsidP="00CF23D2">
                      <w:pPr>
                        <w:bidi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  <w:r w:rsidRPr="008757F7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توضیحات</w:t>
                      </w:r>
                      <w:r w:rsidRPr="008757F7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b/>
                          <w:bCs/>
                          <w:rtl/>
                          <w:lang w:bidi="fa-IR"/>
                        </w:rPr>
                        <w:t>توابع</w:t>
                      </w:r>
                      <w:r w:rsidRPr="008757F7"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  <w:t>:</w:t>
                      </w:r>
                    </w:p>
                    <w:p w14:paraId="177A5BFD" w14:textId="77777777" w:rsidR="00CF23D2" w:rsidRPr="008757F7" w:rsidRDefault="00CF23D2" w:rsidP="00CF23D2">
                      <w:pPr>
                        <w:bidi/>
                        <w:rPr>
                          <w:rFonts w:cs="Times New Roman"/>
                          <w:b/>
                          <w:bCs/>
                          <w:rtl/>
                          <w:lang w:bidi="fa-IR"/>
                        </w:rPr>
                      </w:pPr>
                    </w:p>
                    <w:p w14:paraId="5A5A7D5A" w14:textId="6E35673C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setup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تابع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راه‌اندازی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اولیه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تنظیم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ارتباطات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استفاده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می‌شود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ارتباط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سریال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سرعت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9600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بیت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ثانیه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شروع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پین‌های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فاصله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تنظیم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5C87D244" w14:textId="11C650E0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loop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تابع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هر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چرخه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اجرای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برنامه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فراخوانی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می‌شود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فاصله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استفاده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سنسور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فاصله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اندازه‌گیری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دستورات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دریافتی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ماژول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اجرا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619A5C1C" w14:textId="6EE1800B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Forward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جلو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مگر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اینکه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فاصله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کمتر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15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سانتی‌متر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باشد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آن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صورت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متوقف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33216097" w14:textId="77777777" w:rsidR="00CF23D2" w:rsidRPr="008757F7" w:rsidRDefault="00CF23D2" w:rsidP="00CF23D2">
                      <w:pPr>
                        <w:bidi/>
                        <w:ind w:left="360"/>
                        <w:rPr>
                          <w:rFonts w:cs="Times New Roman"/>
                          <w:b/>
                          <w:bCs/>
                          <w:sz w:val="22"/>
                          <w:szCs w:val="22"/>
                          <w:lang w:bidi="fa-IR"/>
                        </w:rPr>
                      </w:pPr>
                    </w:p>
                    <w:p w14:paraId="79CC7D1A" w14:textId="038F3D59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backward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عقب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34E853F8" w14:textId="29312852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right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راست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2EA0E9C8" w14:textId="7A5D5F62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left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چپ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حرکت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5FDAC2F8" w14:textId="77777777" w:rsidR="00CF23D2" w:rsidRPr="00CF23D2" w:rsidRDefault="00CF23D2" w:rsidP="00CF23D2">
                      <w:pPr>
                        <w:bidi/>
                        <w:ind w:left="360"/>
                        <w:rPr>
                          <w:color w:val="C00000"/>
                          <w:sz w:val="22"/>
                          <w:szCs w:val="22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A6F1597" w14:textId="6B05DF3A" w:rsidR="00BA6FEF" w:rsidRPr="00BA6FEF" w:rsidRDefault="00BA6FEF" w:rsidP="00BA6FEF">
      <w:pPr>
        <w:rPr>
          <w:rtl/>
        </w:rPr>
      </w:pPr>
    </w:p>
    <w:p w14:paraId="47A06733" w14:textId="59458C5F" w:rsidR="00BA6FEF" w:rsidRPr="00BA6FEF" w:rsidRDefault="00FF6D6A" w:rsidP="00BA6FEF">
      <w:pPr>
        <w:rPr>
          <w:rtl/>
        </w:rPr>
      </w:pPr>
      <w:r>
        <w:rPr>
          <w:noProof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BBE3651" wp14:editId="6A0BC018">
                <wp:simplePos x="0" y="0"/>
                <wp:positionH relativeFrom="margin">
                  <wp:posOffset>60960</wp:posOffset>
                </wp:positionH>
                <wp:positionV relativeFrom="margin">
                  <wp:posOffset>3336290</wp:posOffset>
                </wp:positionV>
                <wp:extent cx="6727825" cy="2149475"/>
                <wp:effectExtent l="0" t="0" r="0" b="3175"/>
                <wp:wrapSquare wrapText="bothSides"/>
                <wp:docPr id="173340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7825" cy="2149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6E4238" w14:textId="0FBC330A" w:rsidR="008757F7" w:rsidRPr="008757F7" w:rsidRDefault="008757F7" w:rsidP="008757F7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  <w:r w:rsidRPr="008757F7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sz w:val="24"/>
                                <w:rtl/>
                                <w:lang w:bidi="fa-IR"/>
                              </w:rPr>
                              <w:t>نتیجه گیری: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sz w:val="24"/>
                                <w:rtl/>
                                <w:lang w:bidi="fa-IR"/>
                              </w:rPr>
                              <w:br/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کنترلی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حرکات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دست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نمونه‌ای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نوآوری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ترکیب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سخت‌افزار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نرم‌افزار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است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کاربر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امکان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می‌دهد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تا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حرکات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دست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خود،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یک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کنترل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آردوینو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نانو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ماژول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lang w:bidi="fa-IR"/>
                              </w:rPr>
                              <w:t xml:space="preserve"> MPU6050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تشخیص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حرکات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دست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ارسال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دستورات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استفاده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می‌کند،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تنها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هواداران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رباتیک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دانشجویان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مهندسی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جذاب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است،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بلکه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پتانسیل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کاربردهای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عملی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زمینه‌هایی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مانند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کمک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افراد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دارای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معلولیت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یا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سرگرمی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نیز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دارد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lang w:bidi="fa-IR"/>
                              </w:rPr>
                              <w:t>.</w:t>
                            </w:r>
                          </w:p>
                          <w:p w14:paraId="74EF4897" w14:textId="77777777" w:rsidR="008757F7" w:rsidRPr="008757F7" w:rsidRDefault="008757F7" w:rsidP="008757F7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69234AAA" w14:textId="1AC0B86D" w:rsidR="008757F7" w:rsidRDefault="008757F7" w:rsidP="008757F7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نشان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می‌دهد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چگونه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می‌توان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استفاده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قطعات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مقرون‌به‌صرفه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دسترس،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سیستم‌های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کنترلی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پیچیده‌ای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طراحی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پیاده‌سازی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کرد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همچنین،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عنوان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یک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ابزار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آموزشی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ارزشمند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عمل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می‌تواند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مفاهیم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اساسی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الکترونیک،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برنامه‌نویسی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رباتیک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طور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عملی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دانش‌آموزان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علاقه‌مندان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آموزش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دهد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نهایت،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می‌تواند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عنوان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بستری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برای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توسعه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اجرای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ایده‌های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خلاقانه‌تر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آینده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کار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رود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الهام‌بخش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ساخت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پروژه‌های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پیشرفته‌تر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در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حوزه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رباتیک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4"/>
                                <w:rtl/>
                                <w:lang w:bidi="fa-IR"/>
                              </w:rPr>
                              <w:t>باشد</w:t>
                            </w:r>
                            <w:r w:rsidRPr="008757F7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16B88962" w14:textId="77777777" w:rsidR="00FF6D6A" w:rsidRDefault="00FF6D6A" w:rsidP="00FF6D6A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4FB1D974" w14:textId="77777777" w:rsidR="00FF6D6A" w:rsidRDefault="00FF6D6A" w:rsidP="00FF6D6A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3B2F632E" w14:textId="77777777" w:rsidR="00FF6D6A" w:rsidRDefault="00FF6D6A" w:rsidP="00FF6D6A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19A2E8F3" w14:textId="60FAB84C" w:rsidR="00FF6D6A" w:rsidRPr="00FF6D6A" w:rsidRDefault="00FF6D6A" w:rsidP="00FF6D6A">
                            <w:pPr>
                              <w:pStyle w:val="GraphicAnchor"/>
                              <w:bidi/>
                              <w:ind w:left="720"/>
                              <w:rPr>
                                <w:rFonts w:cs="Times New Roman"/>
                                <w:sz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3651" id="_x0000_s1044" type="#_x0000_t202" style="position:absolute;margin-left:4.8pt;margin-top:262.7pt;width:529.75pt;height:169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" filled="f" stroked="f">
                <v:textbox>
                  <w:txbxContent>
                    <w:p w14:paraId="646E4238" w14:textId="0FBC330A" w:rsidR="008757F7" w:rsidRPr="008757F7" w:rsidRDefault="008757F7" w:rsidP="008757F7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  <w:r w:rsidRPr="008757F7">
                        <w:rPr>
                          <w:rFonts w:cs="Times New Roman" w:hint="cs"/>
                          <w:b/>
                          <w:bCs/>
                          <w:color w:val="C00000"/>
                          <w:sz w:val="24"/>
                          <w:rtl/>
                          <w:lang w:bidi="fa-IR"/>
                        </w:rPr>
                        <w:t>نتیجه گیری:</w:t>
                      </w:r>
                      <w:r w:rsidRPr="008757F7">
                        <w:rPr>
                          <w:rFonts w:cs="Times New Roman"/>
                          <w:b/>
                          <w:bCs/>
                          <w:sz w:val="24"/>
                          <w:rtl/>
                          <w:lang w:bidi="fa-IR"/>
                        </w:rPr>
                        <w:br/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کنترلی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حرکات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دست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نمونه‌ای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نوآوری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ترکیب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سخت‌افزار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نرم‌افزار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است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کاربر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امکان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می‌دهد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تا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حرکات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دست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خود،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یک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کنترل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آردوینو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نانو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ماژول</w:t>
                      </w:r>
                      <w:r w:rsidRPr="008757F7">
                        <w:rPr>
                          <w:rFonts w:cs="Times New Roman"/>
                          <w:sz w:val="24"/>
                          <w:lang w:bidi="fa-IR"/>
                        </w:rPr>
                        <w:t xml:space="preserve"> MPU6050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تشخیص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حرکات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دست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ارسال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دستورات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استفاده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می‌کند،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تنها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هواداران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رباتیک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دانشجویان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مهندسی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جذاب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است،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بلکه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پتانسیل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کاربردهای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عملی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زمینه‌هایی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مانند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کمک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افراد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دارای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معلولیت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یا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سرگرمی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نیز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دارد</w:t>
                      </w:r>
                      <w:r w:rsidRPr="008757F7">
                        <w:rPr>
                          <w:rFonts w:cs="Times New Roman"/>
                          <w:sz w:val="24"/>
                          <w:lang w:bidi="fa-IR"/>
                        </w:rPr>
                        <w:t>.</w:t>
                      </w:r>
                    </w:p>
                    <w:p w14:paraId="74EF4897" w14:textId="77777777" w:rsidR="008757F7" w:rsidRPr="008757F7" w:rsidRDefault="008757F7" w:rsidP="008757F7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</w:p>
                    <w:p w14:paraId="69234AAA" w14:textId="1AC0B86D" w:rsidR="008757F7" w:rsidRDefault="008757F7" w:rsidP="008757F7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نشان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می‌دهد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چگونه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می‌توان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استفاده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قطعات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مقرون‌به‌صرفه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دسترس،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سیستم‌های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کنترلی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پیچیده‌ای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طراحی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پیاده‌سازی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کرد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همچنین،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عنوان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یک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ابزار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آموزشی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ارزشمند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عمل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می‌تواند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مفاهیم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اساسی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الکترونیک،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برنامه‌نویسی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رباتیک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طور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عملی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دانش‌آموزان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علاقه‌مندان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آموزش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دهد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نهایت،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می‌تواند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عنوان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بستری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برای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توسعه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اجرای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ایده‌های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خلاقانه‌تر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آینده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کار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رود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الهام‌بخش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ساخت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پروژه‌های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پیشرفته‌تر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در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حوزه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رباتیک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4"/>
                          <w:rtl/>
                          <w:lang w:bidi="fa-IR"/>
                        </w:rPr>
                        <w:t>باشد</w:t>
                      </w:r>
                      <w:r w:rsidRPr="008757F7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t>.</w:t>
                      </w:r>
                    </w:p>
                    <w:p w14:paraId="16B88962" w14:textId="77777777" w:rsidR="00FF6D6A" w:rsidRDefault="00FF6D6A" w:rsidP="00FF6D6A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</w:p>
                    <w:p w14:paraId="4FB1D974" w14:textId="77777777" w:rsidR="00FF6D6A" w:rsidRDefault="00FF6D6A" w:rsidP="00FF6D6A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</w:p>
                    <w:p w14:paraId="3B2F632E" w14:textId="77777777" w:rsidR="00FF6D6A" w:rsidRDefault="00FF6D6A" w:rsidP="00FF6D6A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</w:pPr>
                    </w:p>
                    <w:p w14:paraId="19A2E8F3" w14:textId="60FAB84C" w:rsidR="00FF6D6A" w:rsidRPr="00FF6D6A" w:rsidRDefault="00FF6D6A" w:rsidP="00FF6D6A">
                      <w:pPr>
                        <w:pStyle w:val="GraphicAnchor"/>
                        <w:bidi/>
                        <w:ind w:left="720"/>
                        <w:rPr>
                          <w:rFonts w:cs="Times New Roman"/>
                          <w:sz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757F7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13DDF90" wp14:editId="76D6DD5F">
                <wp:simplePos x="0" y="0"/>
                <wp:positionH relativeFrom="margin">
                  <wp:posOffset>149860</wp:posOffset>
                </wp:positionH>
                <wp:positionV relativeFrom="margin">
                  <wp:posOffset>1889807</wp:posOffset>
                </wp:positionV>
                <wp:extent cx="6563360" cy="1111885"/>
                <wp:effectExtent l="0" t="0" r="0" b="0"/>
                <wp:wrapSquare wrapText="bothSides"/>
                <wp:docPr id="3725295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3360" cy="1111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54ED5D" w14:textId="533C512A" w:rsidR="008757F7" w:rsidRPr="007F7974" w:rsidRDefault="008757F7" w:rsidP="008757F7">
                            <w:pPr>
                              <w:bidi/>
                              <w:spacing w:before="100" w:beforeAutospacing="1" w:after="100" w:afterAutospacing="1"/>
                              <w:ind w:left="360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 w:hint="cs"/>
                                <w:b/>
                                <w:bCs/>
                                <w:rtl/>
                              </w:rPr>
                              <w:t>5</w:t>
                            </w:r>
                            <w:r w:rsidR="0012058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ascii="Times New Roman" w:eastAsia="Times New Roman" w:hAnsi="Times New Roman" w:cs="Times New Roman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rtl/>
                              </w:rPr>
                              <w:t>تست و اشکال‌زدایی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</w:rPr>
                              <w:t>:</w:t>
                            </w:r>
                          </w:p>
                          <w:p w14:paraId="6323010B" w14:textId="1A348563" w:rsidR="008757F7" w:rsidRPr="007F7974" w:rsidRDefault="008757F7" w:rsidP="0012058F">
                            <w:pPr>
                              <w:numPr>
                                <w:ilvl w:val="1"/>
                                <w:numId w:val="33"/>
                              </w:numPr>
                              <w:bidi/>
                              <w:spacing w:before="100" w:beforeAutospacing="1" w:after="100" w:afterAutospacing="1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highlight w:val="yellow"/>
                                <w:rtl/>
                              </w:rPr>
                              <w:t>تست حرکت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rtl/>
                              </w:rPr>
                              <w:t>ربات را در محیطی امن قرار دهید و حرکات دست را برای کنترل جهت‌های مختلف تست کنید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rtl/>
                              </w:rPr>
                              <w:br/>
                            </w:r>
                          </w:p>
                          <w:p w14:paraId="50EBF14A" w14:textId="0A4847BD" w:rsidR="008757F7" w:rsidRPr="007F7974" w:rsidRDefault="008757F7" w:rsidP="0012058F">
                            <w:pPr>
                              <w:numPr>
                                <w:ilvl w:val="1"/>
                                <w:numId w:val="33"/>
                              </w:numPr>
                              <w:bidi/>
                              <w:spacing w:before="100" w:beforeAutospacing="1" w:after="100" w:afterAutospacing="1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highlight w:val="yellow"/>
                                <w:rtl/>
                              </w:rPr>
                              <w:t>اشکال‌زدایی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highlight w:val="yellow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  <w:rtl/>
                              </w:rPr>
                              <w:t>اگر ربات به درستی کار نمی‌کند، کد و اتصالات خود را بررسی کنید</w:t>
                            </w:r>
                            <w:r w:rsidRPr="007F7974">
                              <w:rPr>
                                <w:rFonts w:ascii="Times New Roman" w:eastAsia="Times New Roman" w:hAnsi="Times New Roman" w:cs="Times New Roman"/>
                              </w:rPr>
                              <w:t>.</w:t>
                            </w:r>
                          </w:p>
                          <w:p w14:paraId="16AAEADA" w14:textId="77777777" w:rsidR="008757F7" w:rsidRPr="00714782" w:rsidRDefault="008757F7" w:rsidP="008757F7">
                            <w:pPr>
                              <w:bidi/>
                              <w:rPr>
                                <w:b/>
                                <w:bCs/>
                                <w:color w:val="C0000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DDF90" id="_x0000_s1045" type="#_x0000_t202" style="position:absolute;margin-left:11.8pt;margin-top:148.8pt;width:516.8pt;height:87.5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" filled="f" stroked="f">
                <v:textbox>
                  <w:txbxContent>
                    <w:p w14:paraId="6654ED5D" w14:textId="533C512A" w:rsidR="008757F7" w:rsidRPr="007F7974" w:rsidRDefault="008757F7" w:rsidP="008757F7">
                      <w:pPr>
                        <w:bidi/>
                        <w:spacing w:before="100" w:beforeAutospacing="1" w:after="100" w:afterAutospacing="1"/>
                        <w:ind w:left="360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 w:hint="cs"/>
                          <w:b/>
                          <w:bCs/>
                          <w:rtl/>
                        </w:rPr>
                        <w:t>5</w:t>
                      </w:r>
                      <w:r w:rsidR="0012058F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(</w:t>
                      </w:r>
                      <w:r>
                        <w:rPr>
                          <w:rFonts w:ascii="Times New Roman" w:eastAsia="Times New Roman" w:hAnsi="Times New Roman" w:cs="Times New Roman" w:hint="cs"/>
                          <w:b/>
                          <w:bCs/>
                          <w:rtl/>
                        </w:rPr>
                        <w:t xml:space="preserve"> 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  <w:rtl/>
                        </w:rPr>
                        <w:t>تست و اشکال‌زدایی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</w:rPr>
                        <w:t>:</w:t>
                      </w:r>
                    </w:p>
                    <w:p w14:paraId="6323010B" w14:textId="1A348563" w:rsidR="008757F7" w:rsidRPr="007F7974" w:rsidRDefault="008757F7" w:rsidP="0012058F">
                      <w:pPr>
                        <w:numPr>
                          <w:ilvl w:val="1"/>
                          <w:numId w:val="33"/>
                        </w:numPr>
                        <w:bidi/>
                        <w:spacing w:before="100" w:beforeAutospacing="1" w:after="100" w:afterAutospacing="1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  <w:highlight w:val="yellow"/>
                          <w:rtl/>
                        </w:rPr>
                        <w:t>تست حرکت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  <w:highlight w:val="yellow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 w:hint="cs"/>
                          <w:b/>
                          <w:bCs/>
                          <w:rtl/>
                        </w:rPr>
                        <w:t xml:space="preserve"> 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rtl/>
                        </w:rPr>
                        <w:t>ربات را در محیطی امن قرار دهید و حرکات دست را برای کنترل جهت‌های مختلف تست کنید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eastAsia="Times New Roman" w:hAnsi="Times New Roman" w:cs="Times New Roman"/>
                          <w:rtl/>
                        </w:rPr>
                        <w:br/>
                      </w:r>
                    </w:p>
                    <w:p w14:paraId="50EBF14A" w14:textId="0A4847BD" w:rsidR="008757F7" w:rsidRPr="007F7974" w:rsidRDefault="008757F7" w:rsidP="0012058F">
                      <w:pPr>
                        <w:numPr>
                          <w:ilvl w:val="1"/>
                          <w:numId w:val="33"/>
                        </w:numPr>
                        <w:bidi/>
                        <w:spacing w:before="100" w:beforeAutospacing="1" w:after="100" w:afterAutospacing="1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  <w:highlight w:val="yellow"/>
                          <w:rtl/>
                        </w:rPr>
                        <w:t>اشکال‌زدایی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b/>
                          <w:bCs/>
                          <w:highlight w:val="yellow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 w:hint="cs"/>
                          <w:b/>
                          <w:bCs/>
                          <w:rtl/>
                        </w:rPr>
                        <w:t xml:space="preserve"> 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  <w:rtl/>
                        </w:rPr>
                        <w:t>اگر ربات به درستی کار نمی‌کند، کد و اتصالات خود را بررسی کنید</w:t>
                      </w:r>
                      <w:r w:rsidRPr="007F7974">
                        <w:rPr>
                          <w:rFonts w:ascii="Times New Roman" w:eastAsia="Times New Roman" w:hAnsi="Times New Roman" w:cs="Times New Roman"/>
                        </w:rPr>
                        <w:t>.</w:t>
                      </w:r>
                    </w:p>
                    <w:p w14:paraId="16AAEADA" w14:textId="77777777" w:rsidR="008757F7" w:rsidRPr="00714782" w:rsidRDefault="008757F7" w:rsidP="008757F7">
                      <w:pPr>
                        <w:bidi/>
                        <w:rPr>
                          <w:b/>
                          <w:bCs/>
                          <w:color w:val="C00000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F23D2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0F85264" wp14:editId="5793E3AB">
                <wp:simplePos x="0" y="0"/>
                <wp:positionH relativeFrom="margin">
                  <wp:posOffset>149860</wp:posOffset>
                </wp:positionH>
                <wp:positionV relativeFrom="margin">
                  <wp:posOffset>95250</wp:posOffset>
                </wp:positionV>
                <wp:extent cx="6727825" cy="1562100"/>
                <wp:effectExtent l="0" t="0" r="0" b="0"/>
                <wp:wrapSquare wrapText="bothSides"/>
                <wp:docPr id="1304820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7825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26F653" w14:textId="77777777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stopCar</w:t>
                            </w:r>
                            <w:proofErr w:type="spell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تمام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موتورها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خاموش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می‌کند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متوقف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شود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49C49496" w14:textId="77777777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spellStart"/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rotr</w:t>
                            </w:r>
                            <w:proofErr w:type="spell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):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سمت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راست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می‌چرخاند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15850E72" w14:textId="77777777" w:rsidR="00CF23D2" w:rsidRPr="008757F7" w:rsidRDefault="00CF23D2" w:rsidP="00CF23D2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proofErr w:type="gramStart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lang w:bidi="fa-IR"/>
                              </w:rPr>
                              <w:t>rotl</w:t>
                            </w:r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</w:t>
                            </w:r>
                            <w:proofErr w:type="gramEnd"/>
                            <w:r w:rsidRPr="008757F7">
                              <w:rPr>
                                <w:rFonts w:cs="Times New Roman"/>
                                <w:b/>
                                <w:bCs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):</w:t>
                            </w:r>
                            <w:r w:rsidRPr="008757F7">
                              <w:rPr>
                                <w:rFonts w:cs="Times New Roman"/>
                                <w:color w:val="476166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سمت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چپ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می‌چرخاند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br/>
                            </w:r>
                          </w:p>
                          <w:p w14:paraId="2C87D7A0" w14:textId="77777777" w:rsidR="00CF23D2" w:rsidRPr="00CF23D2" w:rsidRDefault="00CF23D2" w:rsidP="00CF23D2">
                            <w:pPr>
                              <w:pStyle w:val="ListParagraph"/>
                              <w:bidi/>
                              <w:rPr>
                                <w:rFonts w:cs="Times New Roman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این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توابع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شما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امکان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می‌دهند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ربات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دستورات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ارسالی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از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طریق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بلوتوث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کنترل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کنید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هر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دستور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یک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کاراکتر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نمایش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داده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شده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و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باعث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فراخوانی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تابع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مربوطه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می‌شود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تا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عملیات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مورد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نظر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را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انجام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757F7">
                              <w:rPr>
                                <w:rFonts w:cs="Times New Roman"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دهد</w:t>
                            </w:r>
                            <w:r w:rsidRPr="008757F7">
                              <w:rPr>
                                <w:rFonts w:cs="Times New Roman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14:paraId="7267CF0B" w14:textId="77777777" w:rsidR="00CF23D2" w:rsidRPr="00CF23D2" w:rsidRDefault="00CF23D2" w:rsidP="00CF23D2">
                            <w:pPr>
                              <w:bidi/>
                              <w:ind w:left="360"/>
                              <w:rPr>
                                <w:color w:val="C00000"/>
                                <w:sz w:val="22"/>
                                <w:szCs w:val="22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5264" id="_x0000_s1046" type="#_x0000_t202" style="position:absolute;margin-left:11.8pt;margin-top:7.5pt;width:529.75pt;height:12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" filled="f" stroked="f">
                <v:textbox>
                  <w:txbxContent>
                    <w:p w14:paraId="3826F653" w14:textId="77777777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spellStart"/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stopCar</w:t>
                      </w:r>
                      <w:proofErr w:type="spell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تمام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موتورها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خاموش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می‌کند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متوقف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شود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49C49496" w14:textId="77777777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spellStart"/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rotr</w:t>
                      </w:r>
                      <w:proofErr w:type="spell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):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سمت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راست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می‌چرخاند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15850E72" w14:textId="77777777" w:rsidR="00CF23D2" w:rsidRPr="008757F7" w:rsidRDefault="00CF23D2" w:rsidP="00CF23D2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proofErr w:type="gramStart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lang w:bidi="fa-IR"/>
                        </w:rPr>
                        <w:t>rotl</w:t>
                      </w:r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(</w:t>
                      </w:r>
                      <w:proofErr w:type="gramEnd"/>
                      <w:r w:rsidRPr="008757F7">
                        <w:rPr>
                          <w:rFonts w:cs="Times New Roman"/>
                          <w:b/>
                          <w:bCs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>):</w:t>
                      </w:r>
                      <w:r w:rsidRPr="008757F7">
                        <w:rPr>
                          <w:rFonts w:cs="Times New Roman"/>
                          <w:color w:val="476166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سمت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چپ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می‌چرخاند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br/>
                      </w:r>
                    </w:p>
                    <w:p w14:paraId="2C87D7A0" w14:textId="77777777" w:rsidR="00CF23D2" w:rsidRPr="00CF23D2" w:rsidRDefault="00CF23D2" w:rsidP="00CF23D2">
                      <w:pPr>
                        <w:pStyle w:val="ListParagraph"/>
                        <w:bidi/>
                        <w:rPr>
                          <w:rFonts w:cs="Times New Roman"/>
                          <w:sz w:val="22"/>
                          <w:szCs w:val="22"/>
                          <w:lang w:bidi="fa-IR"/>
                        </w:rPr>
                      </w:pP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این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توابع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شما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امکان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می‌دهند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ربات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دستورات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ارسالی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از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طریق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بلوتوث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کنترل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کنید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.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هر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دستور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یک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کاراکتر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نمایش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داده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شده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و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باعث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فراخوانی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تابع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مربوطه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می‌شود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تا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عملیات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مورد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نظر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را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انجام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 xml:space="preserve"> </w:t>
                      </w:r>
                      <w:r w:rsidRPr="008757F7">
                        <w:rPr>
                          <w:rFonts w:cs="Times New Roman" w:hint="cs"/>
                          <w:sz w:val="22"/>
                          <w:szCs w:val="22"/>
                          <w:rtl/>
                          <w:lang w:bidi="fa-IR"/>
                        </w:rPr>
                        <w:t>دهد</w:t>
                      </w:r>
                      <w:r w:rsidRPr="008757F7">
                        <w:rPr>
                          <w:rFonts w:cs="Times New Roman"/>
                          <w:sz w:val="22"/>
                          <w:szCs w:val="22"/>
                          <w:rtl/>
                          <w:lang w:bidi="fa-IR"/>
                        </w:rPr>
                        <w:t>.</w:t>
                      </w:r>
                    </w:p>
                    <w:p w14:paraId="7267CF0B" w14:textId="77777777" w:rsidR="00CF23D2" w:rsidRPr="00CF23D2" w:rsidRDefault="00CF23D2" w:rsidP="00CF23D2">
                      <w:pPr>
                        <w:bidi/>
                        <w:ind w:left="360"/>
                        <w:rPr>
                          <w:color w:val="C00000"/>
                          <w:sz w:val="22"/>
                          <w:szCs w:val="22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0F42D87" w14:textId="5C26FD37" w:rsidR="00BA6FEF" w:rsidRPr="00BA6FEF" w:rsidRDefault="006022AB" w:rsidP="00BA6FEF"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82E6E89" wp14:editId="6D079C06">
                <wp:simplePos x="0" y="0"/>
                <wp:positionH relativeFrom="margin">
                  <wp:posOffset>-212090</wp:posOffset>
                </wp:positionH>
                <wp:positionV relativeFrom="margin">
                  <wp:posOffset>6161405</wp:posOffset>
                </wp:positionV>
                <wp:extent cx="6851015" cy="1405255"/>
                <wp:effectExtent l="0" t="0" r="0" b="4445"/>
                <wp:wrapSquare wrapText="bothSides"/>
                <wp:docPr id="908301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015" cy="1405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B52CB6" w14:textId="1D85CAF1" w:rsidR="00FF6D6A" w:rsidRPr="006022AB" w:rsidRDefault="00FF6D6A" w:rsidP="00FF6D6A">
                            <w:pPr>
                              <w:pStyle w:val="GraphicAnchor"/>
                              <w:bidi/>
                              <w:rPr>
                                <w:rFonts w:cs="Times New Roman"/>
                                <w:b/>
                                <w:bCs/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  <w:r w:rsidRPr="006022AB"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6022AB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sz w:val="24"/>
                                <w:rtl/>
                                <w:lang w:bidi="fa-IR"/>
                              </w:rPr>
                              <w:t>من</w:t>
                            </w:r>
                            <w:r w:rsidR="006022AB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sz w:val="24"/>
                                <w:rtl/>
                                <w:lang w:bidi="fa-IR"/>
                              </w:rPr>
                              <w:t>ا</w:t>
                            </w:r>
                            <w:r w:rsidRPr="006022AB">
                              <w:rPr>
                                <w:rFonts w:cs="Times New Roman" w:hint="cs"/>
                                <w:b/>
                                <w:bCs/>
                                <w:color w:val="C00000"/>
                                <w:sz w:val="24"/>
                                <w:rtl/>
                                <w:lang w:bidi="fa-IR"/>
                              </w:rPr>
                              <w:t>بع:</w:t>
                            </w:r>
                          </w:p>
                          <w:p w14:paraId="627F0A5A" w14:textId="77777777" w:rsidR="006022AB" w:rsidRPr="00FF6D6A" w:rsidRDefault="006022AB" w:rsidP="006022AB">
                            <w:pPr>
                              <w:pStyle w:val="GraphicAnchor"/>
                              <w:rPr>
                                <w:rFonts w:cs="Times New Roman"/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3D810FD1" w14:textId="367EA988" w:rsidR="00FF6D6A" w:rsidRDefault="00000000" w:rsidP="006022AB">
                            <w:pPr>
                              <w:pStyle w:val="GraphicAnchor"/>
                              <w:ind w:left="720"/>
                              <w:rPr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  <w:hyperlink r:id="rId54" w:history="1">
                              <w:r w:rsidR="00FF6D6A" w:rsidRPr="00FF6D6A">
                                <w:rPr>
                                  <w:rStyle w:val="Hyperlink"/>
                                  <w:rFonts w:cs="Times New Roman" w:hint="cs"/>
                                  <w:sz w:val="24"/>
                                  <w:rtl/>
                                  <w:lang w:bidi="fa-IR"/>
                                </w:rPr>
                                <w:t xml:space="preserve"> آدرس پروژه</w:t>
                              </w:r>
                              <w:r w:rsidR="006022AB">
                                <w:rPr>
                                  <w:rStyle w:val="Hyperlink"/>
                                  <w:rFonts w:cs="Times New Roman" w:hint="cs"/>
                                  <w:sz w:val="24"/>
                                  <w:rtl/>
                                  <w:lang w:bidi="fa-IR"/>
                                </w:rPr>
                                <w:t xml:space="preserve"> اصلی</w:t>
                              </w:r>
                              <w:r w:rsidR="00FF6D6A" w:rsidRPr="00FF6D6A">
                                <w:rPr>
                                  <w:rStyle w:val="Hyperlink"/>
                                  <w:rFonts w:cs="Times New Roman" w:hint="cs"/>
                                  <w:sz w:val="24"/>
                                  <w:rtl/>
                                  <w:lang w:bidi="fa-IR"/>
                                </w:rPr>
                                <w:t xml:space="preserve"> در سایت </w:t>
                              </w:r>
                              <w:r w:rsidR="00FF6D6A" w:rsidRPr="00FF6D6A">
                                <w:rPr>
                                  <w:rStyle w:val="Hyperlink"/>
                                  <w:rFonts w:cs="Times New Roman"/>
                                  <w:sz w:val="24"/>
                                  <w:lang w:bidi="fa-IR"/>
                                </w:rPr>
                                <w:t>Hackster.io</w:t>
                              </w:r>
                            </w:hyperlink>
                            <w:r w:rsidR="00FF6D6A">
                              <w:rPr>
                                <w:rFonts w:cs="Times New Roman"/>
                                <w:sz w:val="24"/>
                                <w:rtl/>
                                <w:lang w:bidi="fa-IR"/>
                              </w:rPr>
                              <w:br/>
                            </w:r>
                            <w:hyperlink r:id="rId55" w:history="1">
                              <w:r w:rsidR="00FF6D6A" w:rsidRPr="00260F4A">
                                <w:rPr>
                                  <w:rStyle w:val="Hyperlink"/>
                                  <w:sz w:val="24"/>
                                  <w:lang w:bidi="fa-IR"/>
                                </w:rPr>
                                <w:t>https://projecthub.arduino.cc</w:t>
                              </w:r>
                            </w:hyperlink>
                          </w:p>
                          <w:p w14:paraId="00D9908F" w14:textId="4EF530D3" w:rsidR="006022AB" w:rsidRDefault="00000000" w:rsidP="006022AB">
                            <w:pPr>
                              <w:pStyle w:val="GraphicAnchor"/>
                              <w:ind w:left="720"/>
                              <w:rPr>
                                <w:rFonts w:cs="Times New Roman"/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  <w:hyperlink r:id="rId56" w:history="1">
                              <w:r w:rsidR="006022AB" w:rsidRPr="00260F4A">
                                <w:rPr>
                                  <w:rStyle w:val="Hyperlink"/>
                                  <w:sz w:val="24"/>
                                  <w:lang w:bidi="fa-IR"/>
                                </w:rPr>
                                <w:t>https://www.arduino.cc</w:t>
                              </w:r>
                            </w:hyperlink>
                          </w:p>
                          <w:p w14:paraId="2AAE8A3A" w14:textId="0F082706" w:rsidR="006022AB" w:rsidRDefault="00000000" w:rsidP="006022AB">
                            <w:pPr>
                              <w:pStyle w:val="GraphicAnchor"/>
                              <w:ind w:left="720"/>
                              <w:rPr>
                                <w:rFonts w:cs="Times New Roman"/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  <w:hyperlink r:id="rId57" w:history="1">
                              <w:r w:rsidR="006022AB" w:rsidRPr="00260F4A">
                                <w:rPr>
                                  <w:rStyle w:val="Hyperlink"/>
                                  <w:sz w:val="24"/>
                                  <w:lang w:bidi="fa-IR"/>
                                </w:rPr>
                                <w:t>https://copilot.microsoft.com</w:t>
                              </w:r>
                            </w:hyperlink>
                          </w:p>
                          <w:p w14:paraId="38B9C86E" w14:textId="3E84DC59" w:rsidR="006022AB" w:rsidRDefault="00000000" w:rsidP="006022AB">
                            <w:pPr>
                              <w:pStyle w:val="GraphicAnchor"/>
                              <w:ind w:left="720"/>
                              <w:rPr>
                                <w:color w:val="C00000"/>
                                <w:sz w:val="24"/>
                                <w:lang w:bidi="fa-IR"/>
                              </w:rPr>
                            </w:pPr>
                            <w:hyperlink r:id="rId58" w:history="1">
                              <w:r w:rsidR="000D71BA" w:rsidRPr="009E04CF">
                                <w:rPr>
                                  <w:rStyle w:val="Hyperlink"/>
                                  <w:sz w:val="24"/>
                                  <w:lang w:bidi="fa-IR"/>
                                </w:rPr>
                                <w:t>https://youtu.be/Sj9lhk6dB1U?t=5</w:t>
                              </w:r>
                            </w:hyperlink>
                          </w:p>
                          <w:p w14:paraId="3A085B2F" w14:textId="77777777" w:rsidR="000D71BA" w:rsidRDefault="000D71BA" w:rsidP="006022AB">
                            <w:pPr>
                              <w:pStyle w:val="GraphicAnchor"/>
                              <w:ind w:left="720"/>
                              <w:rPr>
                                <w:color w:val="C00000"/>
                                <w:sz w:val="24"/>
                                <w:rtl/>
                                <w:lang w:bidi="fa-IR"/>
                              </w:rPr>
                            </w:pPr>
                          </w:p>
                          <w:p w14:paraId="10887D45" w14:textId="77777777" w:rsidR="00FF6D6A" w:rsidRPr="008757F7" w:rsidRDefault="00FF6D6A" w:rsidP="006022AB">
                            <w:pPr>
                              <w:pStyle w:val="GraphicAnchor"/>
                              <w:ind w:left="720"/>
                              <w:rPr>
                                <w:color w:val="C00000"/>
                                <w:sz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E6E89" id="_x0000_s1047" type="#_x0000_t202" style="position:absolute;margin-left:-16.7pt;margin-top:485.15pt;width:539.45pt;height:110.6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" filled="f" stroked="f">
                <v:textbox>
                  <w:txbxContent>
                    <w:p w14:paraId="2CB52CB6" w14:textId="1D85CAF1" w:rsidR="00FF6D6A" w:rsidRPr="006022AB" w:rsidRDefault="00FF6D6A" w:rsidP="00FF6D6A">
                      <w:pPr>
                        <w:pStyle w:val="GraphicAnchor"/>
                        <w:bidi/>
                        <w:rPr>
                          <w:rFonts w:cs="Times New Roman"/>
                          <w:b/>
                          <w:bCs/>
                          <w:color w:val="C00000"/>
                          <w:sz w:val="24"/>
                          <w:rtl/>
                          <w:lang w:bidi="fa-IR"/>
                        </w:rPr>
                      </w:pPr>
                      <w:r w:rsidRPr="006022AB">
                        <w:rPr>
                          <w:rFonts w:cs="Times New Roman" w:hint="cs"/>
                          <w:b/>
                          <w:bCs/>
                          <w:sz w:val="24"/>
                          <w:rtl/>
                          <w:lang w:bidi="fa-IR"/>
                        </w:rPr>
                        <w:t xml:space="preserve">  </w:t>
                      </w:r>
                      <w:r w:rsidRPr="006022AB">
                        <w:rPr>
                          <w:rFonts w:cs="Times New Roman" w:hint="cs"/>
                          <w:b/>
                          <w:bCs/>
                          <w:color w:val="C00000"/>
                          <w:sz w:val="24"/>
                          <w:rtl/>
                          <w:lang w:bidi="fa-IR"/>
                        </w:rPr>
                        <w:t>من</w:t>
                      </w:r>
                      <w:r w:rsidR="006022AB">
                        <w:rPr>
                          <w:rFonts w:cs="Times New Roman" w:hint="cs"/>
                          <w:b/>
                          <w:bCs/>
                          <w:color w:val="C00000"/>
                          <w:sz w:val="24"/>
                          <w:rtl/>
                          <w:lang w:bidi="fa-IR"/>
                        </w:rPr>
                        <w:t>ا</w:t>
                      </w:r>
                      <w:r w:rsidRPr="006022AB">
                        <w:rPr>
                          <w:rFonts w:cs="Times New Roman" w:hint="cs"/>
                          <w:b/>
                          <w:bCs/>
                          <w:color w:val="C00000"/>
                          <w:sz w:val="24"/>
                          <w:rtl/>
                          <w:lang w:bidi="fa-IR"/>
                        </w:rPr>
                        <w:t>بع:</w:t>
                      </w:r>
                    </w:p>
                    <w:p w14:paraId="627F0A5A" w14:textId="77777777" w:rsidR="006022AB" w:rsidRPr="00FF6D6A" w:rsidRDefault="006022AB" w:rsidP="006022AB">
                      <w:pPr>
                        <w:pStyle w:val="GraphicAnchor"/>
                        <w:rPr>
                          <w:rFonts w:cs="Times New Roman"/>
                          <w:color w:val="C00000"/>
                          <w:sz w:val="24"/>
                          <w:rtl/>
                          <w:lang w:bidi="fa-IR"/>
                        </w:rPr>
                      </w:pPr>
                    </w:p>
                    <w:p w14:paraId="3D810FD1" w14:textId="367EA988" w:rsidR="00FF6D6A" w:rsidRDefault="00000000" w:rsidP="006022AB">
                      <w:pPr>
                        <w:pStyle w:val="GraphicAnchor"/>
                        <w:ind w:left="720"/>
                        <w:rPr>
                          <w:color w:val="C00000"/>
                          <w:sz w:val="24"/>
                          <w:rtl/>
                          <w:lang w:bidi="fa-IR"/>
                        </w:rPr>
                      </w:pPr>
                      <w:hyperlink r:id="rId59" w:history="1">
                        <w:r w:rsidR="00FF6D6A" w:rsidRPr="00FF6D6A">
                          <w:rPr>
                            <w:rStyle w:val="Hyperlink"/>
                            <w:rFonts w:cs="Times New Roman" w:hint="cs"/>
                            <w:sz w:val="24"/>
                            <w:rtl/>
                            <w:lang w:bidi="fa-IR"/>
                          </w:rPr>
                          <w:t xml:space="preserve"> آدرس پروژه</w:t>
                        </w:r>
                        <w:r w:rsidR="006022AB">
                          <w:rPr>
                            <w:rStyle w:val="Hyperlink"/>
                            <w:rFonts w:cs="Times New Roman" w:hint="cs"/>
                            <w:sz w:val="24"/>
                            <w:rtl/>
                            <w:lang w:bidi="fa-IR"/>
                          </w:rPr>
                          <w:t xml:space="preserve"> اصلی</w:t>
                        </w:r>
                        <w:r w:rsidR="00FF6D6A" w:rsidRPr="00FF6D6A">
                          <w:rPr>
                            <w:rStyle w:val="Hyperlink"/>
                            <w:rFonts w:cs="Times New Roman" w:hint="cs"/>
                            <w:sz w:val="24"/>
                            <w:rtl/>
                            <w:lang w:bidi="fa-IR"/>
                          </w:rPr>
                          <w:t xml:space="preserve"> در سایت </w:t>
                        </w:r>
                        <w:r w:rsidR="00FF6D6A" w:rsidRPr="00FF6D6A">
                          <w:rPr>
                            <w:rStyle w:val="Hyperlink"/>
                            <w:rFonts w:cs="Times New Roman"/>
                            <w:sz w:val="24"/>
                            <w:lang w:bidi="fa-IR"/>
                          </w:rPr>
                          <w:t>Hackster.io</w:t>
                        </w:r>
                      </w:hyperlink>
                      <w:r w:rsidR="00FF6D6A">
                        <w:rPr>
                          <w:rFonts w:cs="Times New Roman"/>
                          <w:sz w:val="24"/>
                          <w:rtl/>
                          <w:lang w:bidi="fa-IR"/>
                        </w:rPr>
                        <w:br/>
                      </w:r>
                      <w:hyperlink r:id="rId60" w:history="1">
                        <w:r w:rsidR="00FF6D6A" w:rsidRPr="00260F4A">
                          <w:rPr>
                            <w:rStyle w:val="Hyperlink"/>
                            <w:sz w:val="24"/>
                            <w:lang w:bidi="fa-IR"/>
                          </w:rPr>
                          <w:t>https://projecthub.arduino.cc</w:t>
                        </w:r>
                      </w:hyperlink>
                    </w:p>
                    <w:p w14:paraId="00D9908F" w14:textId="4EF530D3" w:rsidR="006022AB" w:rsidRDefault="00000000" w:rsidP="006022AB">
                      <w:pPr>
                        <w:pStyle w:val="GraphicAnchor"/>
                        <w:ind w:left="720"/>
                        <w:rPr>
                          <w:rFonts w:cs="Times New Roman"/>
                          <w:color w:val="C00000"/>
                          <w:sz w:val="24"/>
                          <w:rtl/>
                          <w:lang w:bidi="fa-IR"/>
                        </w:rPr>
                      </w:pPr>
                      <w:hyperlink r:id="rId61" w:history="1">
                        <w:r w:rsidR="006022AB" w:rsidRPr="00260F4A">
                          <w:rPr>
                            <w:rStyle w:val="Hyperlink"/>
                            <w:sz w:val="24"/>
                            <w:lang w:bidi="fa-IR"/>
                          </w:rPr>
                          <w:t>https://www.arduino.cc</w:t>
                        </w:r>
                      </w:hyperlink>
                    </w:p>
                    <w:p w14:paraId="2AAE8A3A" w14:textId="0F082706" w:rsidR="006022AB" w:rsidRDefault="00000000" w:rsidP="006022AB">
                      <w:pPr>
                        <w:pStyle w:val="GraphicAnchor"/>
                        <w:ind w:left="720"/>
                        <w:rPr>
                          <w:rFonts w:cs="Times New Roman"/>
                          <w:color w:val="C00000"/>
                          <w:sz w:val="24"/>
                          <w:rtl/>
                          <w:lang w:bidi="fa-IR"/>
                        </w:rPr>
                      </w:pPr>
                      <w:hyperlink r:id="rId62" w:history="1">
                        <w:r w:rsidR="006022AB" w:rsidRPr="00260F4A">
                          <w:rPr>
                            <w:rStyle w:val="Hyperlink"/>
                            <w:sz w:val="24"/>
                            <w:lang w:bidi="fa-IR"/>
                          </w:rPr>
                          <w:t>https://copilot.microsoft.com</w:t>
                        </w:r>
                      </w:hyperlink>
                    </w:p>
                    <w:p w14:paraId="38B9C86E" w14:textId="3E84DC59" w:rsidR="006022AB" w:rsidRDefault="00000000" w:rsidP="006022AB">
                      <w:pPr>
                        <w:pStyle w:val="GraphicAnchor"/>
                        <w:ind w:left="720"/>
                        <w:rPr>
                          <w:color w:val="C00000"/>
                          <w:sz w:val="24"/>
                          <w:lang w:bidi="fa-IR"/>
                        </w:rPr>
                      </w:pPr>
                      <w:hyperlink r:id="rId63" w:history="1">
                        <w:r w:rsidR="000D71BA" w:rsidRPr="009E04CF">
                          <w:rPr>
                            <w:rStyle w:val="Hyperlink"/>
                            <w:sz w:val="24"/>
                            <w:lang w:bidi="fa-IR"/>
                          </w:rPr>
                          <w:t>https://youtu.be/Sj9lhk6dB1U?t=5</w:t>
                        </w:r>
                      </w:hyperlink>
                    </w:p>
                    <w:p w14:paraId="3A085B2F" w14:textId="77777777" w:rsidR="000D71BA" w:rsidRDefault="000D71BA" w:rsidP="006022AB">
                      <w:pPr>
                        <w:pStyle w:val="GraphicAnchor"/>
                        <w:ind w:left="720"/>
                        <w:rPr>
                          <w:color w:val="C00000"/>
                          <w:sz w:val="24"/>
                          <w:rtl/>
                          <w:lang w:bidi="fa-IR"/>
                        </w:rPr>
                      </w:pPr>
                    </w:p>
                    <w:p w14:paraId="10887D45" w14:textId="77777777" w:rsidR="00FF6D6A" w:rsidRPr="008757F7" w:rsidRDefault="00FF6D6A" w:rsidP="006022AB">
                      <w:pPr>
                        <w:pStyle w:val="GraphicAnchor"/>
                        <w:ind w:left="720"/>
                        <w:rPr>
                          <w:color w:val="C00000"/>
                          <w:sz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BA6FEF" w:rsidRPr="00BA6FEF" w:rsidSect="003C7818">
      <w:pgSz w:w="12240" w:h="15840" w:code="1"/>
      <w:pgMar w:top="720" w:right="720" w:bottom="0" w:left="72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B6E1A" w14:textId="77777777" w:rsidR="008312B0" w:rsidRDefault="008312B0" w:rsidP="00E74B29">
      <w:r>
        <w:separator/>
      </w:r>
    </w:p>
  </w:endnote>
  <w:endnote w:type="continuationSeparator" w:id="0">
    <w:p w14:paraId="0503DDA3" w14:textId="77777777" w:rsidR="008312B0" w:rsidRDefault="008312B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E04A87" w14:textId="77777777" w:rsidR="008312B0" w:rsidRDefault="008312B0" w:rsidP="00E74B29">
      <w:r>
        <w:separator/>
      </w:r>
    </w:p>
  </w:footnote>
  <w:footnote w:type="continuationSeparator" w:id="0">
    <w:p w14:paraId="42976AF2" w14:textId="77777777" w:rsidR="008312B0" w:rsidRDefault="008312B0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146B9"/>
    <w:multiLevelType w:val="hybridMultilevel"/>
    <w:tmpl w:val="C758FCE8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DF2327F"/>
    <w:multiLevelType w:val="multilevel"/>
    <w:tmpl w:val="EC2C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26928"/>
    <w:multiLevelType w:val="multilevel"/>
    <w:tmpl w:val="EAE2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B6917"/>
    <w:multiLevelType w:val="hybridMultilevel"/>
    <w:tmpl w:val="E3BC5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973B5"/>
    <w:multiLevelType w:val="hybridMultilevel"/>
    <w:tmpl w:val="5556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E4887"/>
    <w:multiLevelType w:val="hybridMultilevel"/>
    <w:tmpl w:val="3842AB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35C94"/>
    <w:multiLevelType w:val="hybridMultilevel"/>
    <w:tmpl w:val="ACB4E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B0CD6"/>
    <w:multiLevelType w:val="hybridMultilevel"/>
    <w:tmpl w:val="58262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E1DCE"/>
    <w:multiLevelType w:val="hybridMultilevel"/>
    <w:tmpl w:val="383234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6B5C67"/>
    <w:multiLevelType w:val="hybridMultilevel"/>
    <w:tmpl w:val="43243754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416031B6"/>
    <w:multiLevelType w:val="hybridMultilevel"/>
    <w:tmpl w:val="B186F72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464B01B1"/>
    <w:multiLevelType w:val="hybridMultilevel"/>
    <w:tmpl w:val="3E8036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B346E1"/>
    <w:multiLevelType w:val="multilevel"/>
    <w:tmpl w:val="EDC06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B03C53"/>
    <w:multiLevelType w:val="hybridMultilevel"/>
    <w:tmpl w:val="EF260498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52CD38C9"/>
    <w:multiLevelType w:val="hybridMultilevel"/>
    <w:tmpl w:val="73A05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B01B86"/>
    <w:multiLevelType w:val="multilevel"/>
    <w:tmpl w:val="1594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D61CAB"/>
    <w:multiLevelType w:val="hybridMultilevel"/>
    <w:tmpl w:val="2444CB1A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593769A1"/>
    <w:multiLevelType w:val="hybridMultilevel"/>
    <w:tmpl w:val="3CA2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3C24F6"/>
    <w:multiLevelType w:val="hybridMultilevel"/>
    <w:tmpl w:val="5F6AF158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62C97EE1"/>
    <w:multiLevelType w:val="hybridMultilevel"/>
    <w:tmpl w:val="F192304C"/>
    <w:lvl w:ilvl="0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1" w15:restartNumberingAfterBreak="0">
    <w:nsid w:val="64414CF3"/>
    <w:multiLevelType w:val="hybridMultilevel"/>
    <w:tmpl w:val="68FA9F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8E3798"/>
    <w:multiLevelType w:val="hybridMultilevel"/>
    <w:tmpl w:val="1AE2C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6171D"/>
    <w:multiLevelType w:val="hybridMultilevel"/>
    <w:tmpl w:val="EDDA82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7F6CCA"/>
    <w:multiLevelType w:val="hybridMultilevel"/>
    <w:tmpl w:val="8B3E614C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6A4939E9"/>
    <w:multiLevelType w:val="hybridMultilevel"/>
    <w:tmpl w:val="DB283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27542D"/>
    <w:multiLevelType w:val="hybridMultilevel"/>
    <w:tmpl w:val="ED94EC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6E0770"/>
    <w:multiLevelType w:val="hybridMultilevel"/>
    <w:tmpl w:val="2B34DB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F862E1"/>
    <w:multiLevelType w:val="hybridMultilevel"/>
    <w:tmpl w:val="50A8D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06553A"/>
    <w:multiLevelType w:val="hybridMultilevel"/>
    <w:tmpl w:val="B9C0A73A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0" w15:restartNumberingAfterBreak="0">
    <w:nsid w:val="77FE1647"/>
    <w:multiLevelType w:val="hybridMultilevel"/>
    <w:tmpl w:val="995041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7C70A1"/>
    <w:multiLevelType w:val="hybridMultilevel"/>
    <w:tmpl w:val="4DB82322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 w15:restartNumberingAfterBreak="0">
    <w:nsid w:val="7CB46057"/>
    <w:multiLevelType w:val="hybridMultilevel"/>
    <w:tmpl w:val="67E65E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2495468">
    <w:abstractNumId w:val="4"/>
  </w:num>
  <w:num w:numId="2" w16cid:durableId="1515456321">
    <w:abstractNumId w:val="13"/>
  </w:num>
  <w:num w:numId="3" w16cid:durableId="1086926409">
    <w:abstractNumId w:val="2"/>
  </w:num>
  <w:num w:numId="4" w16cid:durableId="909732112">
    <w:abstractNumId w:val="15"/>
  </w:num>
  <w:num w:numId="5" w16cid:durableId="2010716547">
    <w:abstractNumId w:val="28"/>
  </w:num>
  <w:num w:numId="6" w16cid:durableId="941886830">
    <w:abstractNumId w:val="22"/>
  </w:num>
  <w:num w:numId="7" w16cid:durableId="1988364856">
    <w:abstractNumId w:val="11"/>
  </w:num>
  <w:num w:numId="8" w16cid:durableId="1645356286">
    <w:abstractNumId w:val="14"/>
  </w:num>
  <w:num w:numId="9" w16cid:durableId="1937323735">
    <w:abstractNumId w:val="0"/>
  </w:num>
  <w:num w:numId="10" w16cid:durableId="1954944183">
    <w:abstractNumId w:val="29"/>
  </w:num>
  <w:num w:numId="11" w16cid:durableId="814563626">
    <w:abstractNumId w:val="10"/>
  </w:num>
  <w:num w:numId="12" w16cid:durableId="1050617794">
    <w:abstractNumId w:val="31"/>
  </w:num>
  <w:num w:numId="13" w16cid:durableId="195893541">
    <w:abstractNumId w:val="24"/>
  </w:num>
  <w:num w:numId="14" w16cid:durableId="685982579">
    <w:abstractNumId w:val="17"/>
  </w:num>
  <w:num w:numId="15" w16cid:durableId="1701276964">
    <w:abstractNumId w:val="19"/>
  </w:num>
  <w:num w:numId="16" w16cid:durableId="20475972">
    <w:abstractNumId w:val="6"/>
  </w:num>
  <w:num w:numId="17" w16cid:durableId="1722705933">
    <w:abstractNumId w:val="3"/>
  </w:num>
  <w:num w:numId="18" w16cid:durableId="935751848">
    <w:abstractNumId w:val="8"/>
  </w:num>
  <w:num w:numId="19" w16cid:durableId="98332506">
    <w:abstractNumId w:val="7"/>
  </w:num>
  <w:num w:numId="20" w16cid:durableId="916089442">
    <w:abstractNumId w:val="30"/>
  </w:num>
  <w:num w:numId="21" w16cid:durableId="559370414">
    <w:abstractNumId w:val="23"/>
  </w:num>
  <w:num w:numId="22" w16cid:durableId="1545213410">
    <w:abstractNumId w:val="9"/>
  </w:num>
  <w:num w:numId="23" w16cid:durableId="1614557599">
    <w:abstractNumId w:val="25"/>
  </w:num>
  <w:num w:numId="24" w16cid:durableId="1232932256">
    <w:abstractNumId w:val="26"/>
  </w:num>
  <w:num w:numId="25" w16cid:durableId="353192676">
    <w:abstractNumId w:val="18"/>
  </w:num>
  <w:num w:numId="26" w16cid:durableId="1594048870">
    <w:abstractNumId w:val="5"/>
  </w:num>
  <w:num w:numId="27" w16cid:durableId="2049143247">
    <w:abstractNumId w:val="16"/>
  </w:num>
  <w:num w:numId="28" w16cid:durableId="158347666">
    <w:abstractNumId w:val="12"/>
  </w:num>
  <w:num w:numId="29" w16cid:durableId="1217548342">
    <w:abstractNumId w:val="27"/>
  </w:num>
  <w:num w:numId="30" w16cid:durableId="1216088466">
    <w:abstractNumId w:val="20"/>
  </w:num>
  <w:num w:numId="31" w16cid:durableId="1499153388">
    <w:abstractNumId w:val="21"/>
  </w:num>
  <w:num w:numId="32" w16cid:durableId="406461828">
    <w:abstractNumId w:val="32"/>
  </w:num>
  <w:num w:numId="33" w16cid:durableId="1966345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36"/>
    <w:rsid w:val="000609A7"/>
    <w:rsid w:val="0006696D"/>
    <w:rsid w:val="000839B8"/>
    <w:rsid w:val="00086FA5"/>
    <w:rsid w:val="000A008E"/>
    <w:rsid w:val="000D583D"/>
    <w:rsid w:val="000D71BA"/>
    <w:rsid w:val="000E4641"/>
    <w:rsid w:val="000F08DA"/>
    <w:rsid w:val="0012058F"/>
    <w:rsid w:val="00130FC9"/>
    <w:rsid w:val="00151F66"/>
    <w:rsid w:val="00177F8D"/>
    <w:rsid w:val="00185F4A"/>
    <w:rsid w:val="001B1F74"/>
    <w:rsid w:val="001C5E5A"/>
    <w:rsid w:val="001E097E"/>
    <w:rsid w:val="001E2D9C"/>
    <w:rsid w:val="001F4B42"/>
    <w:rsid w:val="00244F0B"/>
    <w:rsid w:val="002548D9"/>
    <w:rsid w:val="00286D2F"/>
    <w:rsid w:val="002A0C26"/>
    <w:rsid w:val="002A4399"/>
    <w:rsid w:val="002D2200"/>
    <w:rsid w:val="002F13AB"/>
    <w:rsid w:val="00337449"/>
    <w:rsid w:val="003A212F"/>
    <w:rsid w:val="003A2E65"/>
    <w:rsid w:val="003C7818"/>
    <w:rsid w:val="003D0C37"/>
    <w:rsid w:val="003D2662"/>
    <w:rsid w:val="003D731D"/>
    <w:rsid w:val="003F24CA"/>
    <w:rsid w:val="0040564B"/>
    <w:rsid w:val="004122E9"/>
    <w:rsid w:val="00413EC0"/>
    <w:rsid w:val="00437FBB"/>
    <w:rsid w:val="00473D75"/>
    <w:rsid w:val="0048120C"/>
    <w:rsid w:val="004909D9"/>
    <w:rsid w:val="004A210E"/>
    <w:rsid w:val="004C5781"/>
    <w:rsid w:val="00515C4C"/>
    <w:rsid w:val="00516043"/>
    <w:rsid w:val="00521481"/>
    <w:rsid w:val="00536043"/>
    <w:rsid w:val="0056210C"/>
    <w:rsid w:val="005B5E20"/>
    <w:rsid w:val="005D671D"/>
    <w:rsid w:val="005E598B"/>
    <w:rsid w:val="00600EB5"/>
    <w:rsid w:val="006022AB"/>
    <w:rsid w:val="006262C7"/>
    <w:rsid w:val="00630CA7"/>
    <w:rsid w:val="00665110"/>
    <w:rsid w:val="006709F1"/>
    <w:rsid w:val="006C60E6"/>
    <w:rsid w:val="007A6097"/>
    <w:rsid w:val="007E7573"/>
    <w:rsid w:val="008312B0"/>
    <w:rsid w:val="00837914"/>
    <w:rsid w:val="00845E2C"/>
    <w:rsid w:val="00853522"/>
    <w:rsid w:val="00854184"/>
    <w:rsid w:val="00864C36"/>
    <w:rsid w:val="00867F0E"/>
    <w:rsid w:val="00874FE7"/>
    <w:rsid w:val="008757F7"/>
    <w:rsid w:val="008B20E9"/>
    <w:rsid w:val="008D2021"/>
    <w:rsid w:val="00937B4F"/>
    <w:rsid w:val="00952F7D"/>
    <w:rsid w:val="009A38BA"/>
    <w:rsid w:val="009C1788"/>
    <w:rsid w:val="009D20F4"/>
    <w:rsid w:val="009E0927"/>
    <w:rsid w:val="009E4E02"/>
    <w:rsid w:val="00A2309D"/>
    <w:rsid w:val="00A61A31"/>
    <w:rsid w:val="00B077F7"/>
    <w:rsid w:val="00B43E11"/>
    <w:rsid w:val="00B716A2"/>
    <w:rsid w:val="00BA6FEF"/>
    <w:rsid w:val="00BC1E80"/>
    <w:rsid w:val="00BE53A3"/>
    <w:rsid w:val="00C01D54"/>
    <w:rsid w:val="00C430C1"/>
    <w:rsid w:val="00C742B4"/>
    <w:rsid w:val="00C913AD"/>
    <w:rsid w:val="00C9528C"/>
    <w:rsid w:val="00C97A6B"/>
    <w:rsid w:val="00CA0052"/>
    <w:rsid w:val="00CB6D30"/>
    <w:rsid w:val="00CF23D2"/>
    <w:rsid w:val="00D43125"/>
    <w:rsid w:val="00D66A3A"/>
    <w:rsid w:val="00DE5A79"/>
    <w:rsid w:val="00DF198B"/>
    <w:rsid w:val="00E2261E"/>
    <w:rsid w:val="00E74B29"/>
    <w:rsid w:val="00EB7C2B"/>
    <w:rsid w:val="00ED26DF"/>
    <w:rsid w:val="00ED2C72"/>
    <w:rsid w:val="00ED2CF6"/>
    <w:rsid w:val="00EF0AF3"/>
    <w:rsid w:val="00F04869"/>
    <w:rsid w:val="00F07456"/>
    <w:rsid w:val="00F314A5"/>
    <w:rsid w:val="00F4246D"/>
    <w:rsid w:val="00F43D9E"/>
    <w:rsid w:val="00FB2F1A"/>
    <w:rsid w:val="00FB31FB"/>
    <w:rsid w:val="00FC12FE"/>
    <w:rsid w:val="00FD0133"/>
    <w:rsid w:val="00FF6D6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E50C8"/>
  <w15:docId w15:val="{D2C1784F-C600-46CA-BC8F-96A7C7BD4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86D2F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0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0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0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0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semiHidden/>
    <w:rsid w:val="000669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96D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0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0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0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0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0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0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0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C430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0C1"/>
    <w:rPr>
      <w:i/>
      <w:iCs/>
      <w:color w:val="35484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0C1"/>
    <w:pPr>
      <w:pBdr>
        <w:top w:val="single" w:sz="4" w:space="10" w:color="35484C" w:themeColor="accent1" w:themeShade="BF"/>
        <w:bottom w:val="single" w:sz="4" w:space="10" w:color="35484C" w:themeColor="accent1" w:themeShade="BF"/>
      </w:pBdr>
      <w:spacing w:before="360" w:after="360"/>
      <w:ind w:left="864" w:right="864"/>
      <w:jc w:val="center"/>
    </w:pPr>
    <w:rPr>
      <w:i/>
      <w:iCs/>
      <w:color w:val="35484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0C1"/>
    <w:rPr>
      <w:i/>
      <w:iCs/>
      <w:color w:val="35484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0C1"/>
    <w:rPr>
      <w:b/>
      <w:bCs/>
      <w:smallCaps/>
      <w:color w:val="35484C" w:themeColor="accent1" w:themeShade="BF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C430C1"/>
    <w:rPr>
      <w:color w:val="FF00FF" w:themeColor="followedHyperlink"/>
      <w:u w:val="single"/>
    </w:rPr>
  </w:style>
  <w:style w:type="paragraph" w:customStyle="1" w:styleId="msonormal0">
    <w:name w:val="msonormal"/>
    <w:basedOn w:val="Normal"/>
    <w:rsid w:val="00937B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ListTable3">
    <w:name w:val="List Table 3"/>
    <w:basedOn w:val="TableNormal"/>
    <w:uiPriority w:val="48"/>
    <w:rsid w:val="003A2E6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1Light">
    <w:name w:val="List Table 1 Light"/>
    <w:basedOn w:val="TableNormal"/>
    <w:uiPriority w:val="46"/>
    <w:rsid w:val="003D266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3D2662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F24CA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3A212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renx.ir/learn/li-ion-batteries/" TargetMode="External"/><Relationship Id="rId21" Type="http://schemas.openxmlformats.org/officeDocument/2006/relationships/hyperlink" Target="https://voltatech.ir/product/%D9%85%D8%A7%DA%98%D9%88%D9%84-%D9%85%D8%A8%D8%AF%D9%84-usb-%D8%A8%D9%87-%D8%B3%D8%B1%DB%8C%D8%A7%D9%84-ttl-%D8%A8%D8%A7-%D8%AA%D8%B1%D8%A7%D8%B4%D9%87-ft232rl/" TargetMode="External"/><Relationship Id="rId34" Type="http://schemas.openxmlformats.org/officeDocument/2006/relationships/image" Target="media/image15.wmf"/><Relationship Id="rId42" Type="http://schemas.openxmlformats.org/officeDocument/2006/relationships/hyperlink" Target="https://sisoog.com/2024/01/30/mpu6050-gyroscope-sensor-setup-project-with-arduino/" TargetMode="External"/><Relationship Id="rId47" Type="http://schemas.openxmlformats.org/officeDocument/2006/relationships/hyperlink" Target="https://roboeq.ir/blog/%D8%A7%D9%86%D9%88%D8%A7%D8%B9-%DA%86%D8%B1%D8%AE-%D8%AF%D8%B1-%D8%B1%D8%A8%D8%A7%D8%AA/" TargetMode="External"/><Relationship Id="rId50" Type="http://schemas.openxmlformats.org/officeDocument/2006/relationships/hyperlink" Target="https://zooril.com/what-is-a-printed-circuit-board/" TargetMode="External"/><Relationship Id="rId55" Type="http://schemas.openxmlformats.org/officeDocument/2006/relationships/hyperlink" Target="https://projecthub.arduino.cc" TargetMode="External"/><Relationship Id="rId63" Type="http://schemas.openxmlformats.org/officeDocument/2006/relationships/hyperlink" Target="https://youtu.be/Sj9lhk6dB1U?t=5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neshjookit.com/board/arduino/%D8%A8%D8%B1%D8%AF-%D8%A2%D8%B1%D8%AF%D9%88%DB%8C%D9%86%D9%88-arduino/2684-%D8%A8%D8%B1%D8%AF-%D8%A2%D8%B1%D8%AF%D9%88%DB%8C%D9%86%D9%88-%D9%86%D8%A7%D9%86%D9%88-arduino-nano-%D8%A8%D8%A7-%D8%AA%D8%B1%D8%A7%D8%B4%D9%87-r3.html" TargetMode="External"/><Relationship Id="rId29" Type="http://schemas.openxmlformats.org/officeDocument/2006/relationships/image" Target="media/image12.wmf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32" Type="http://schemas.openxmlformats.org/officeDocument/2006/relationships/hyperlink" Target="https://chalik.net/robotic-chassis/" TargetMode="External"/><Relationship Id="rId37" Type="http://schemas.openxmlformats.org/officeDocument/2006/relationships/hyperlink" Target="https://zooril.com/what-is-a-printed-circuit-board/" TargetMode="External"/><Relationship Id="rId40" Type="http://schemas.openxmlformats.org/officeDocument/2006/relationships/image" Target="media/image18.wmf"/><Relationship Id="rId45" Type="http://schemas.openxmlformats.org/officeDocument/2006/relationships/hyperlink" Target="https://irenx.ir/learn/li-ion-batteries/" TargetMode="External"/><Relationship Id="rId53" Type="http://schemas.openxmlformats.org/officeDocument/2006/relationships/image" Target="media/image20.jpeg"/><Relationship Id="rId58" Type="http://schemas.openxmlformats.org/officeDocument/2006/relationships/hyperlink" Target="https://youtu.be/Sj9lhk6dB1U?t=5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www.arduino.cc" TargetMode="External"/><Relationship Id="rId19" Type="http://schemas.openxmlformats.org/officeDocument/2006/relationships/image" Target="media/image6.jpeg"/><Relationship Id="rId14" Type="http://schemas.openxmlformats.org/officeDocument/2006/relationships/image" Target="media/image3.jpeg"/><Relationship Id="rId22" Type="http://schemas.openxmlformats.org/officeDocument/2006/relationships/image" Target="media/image8.wmf"/><Relationship Id="rId27" Type="http://schemas.openxmlformats.org/officeDocument/2006/relationships/image" Target="media/image11.wmf"/><Relationship Id="rId30" Type="http://schemas.openxmlformats.org/officeDocument/2006/relationships/hyperlink" Target="https://roboeq.ir/blog/%D8%A7%D9%86%D9%88%D8%A7%D8%B9-%DA%86%D8%B1%D8%AE-%D8%AF%D8%B1-%D8%B1%D8%A8%D8%A7%D8%AA/" TargetMode="External"/><Relationship Id="rId35" Type="http://schemas.openxmlformats.org/officeDocument/2006/relationships/hyperlink" Target="https://roboeq.ir/blog/%D8%B1%D8%A7%D9%87-%D8%A7%D9%86%D8%AF%D8%A7%D8%B2%DB%8C-%D9%85%D8%A7%DA%98%D9%88%D9%84-%D8%A8%D9%84%D9%88%D8%AA%D9%88%D8%AB-hc-05-%D8%A8%D8%A7-%D8%A2%D8%B1%D8%AF%D9%88%DB%8C%D9%86%D9%88/" TargetMode="External"/><Relationship Id="rId43" Type="http://schemas.openxmlformats.org/officeDocument/2006/relationships/hyperlink" Target="https://voltatech.ir/product/%D9%85%D8%A7%DA%98%D9%88%D9%84-%D9%85%D8%A8%D8%AF%D9%84-usb-%D8%A8%D9%87-%D8%B3%D8%B1%DB%8C%D8%A7%D9%84-ttl-%D8%A8%D8%A7-%D8%AA%D8%B1%D8%A7%D8%B4%D9%87-ft232rl/" TargetMode="External"/><Relationship Id="rId48" Type="http://schemas.openxmlformats.org/officeDocument/2006/relationships/hyperlink" Target="https://chalik.net/robotic-chassis/" TargetMode="External"/><Relationship Id="rId56" Type="http://schemas.openxmlformats.org/officeDocument/2006/relationships/hyperlink" Target="https://www.arduino.cc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fa.wikipedia.org/wiki/%D8%A8%D8%A7%D8%AA%D8%B1%DB%8C_%D9%86%D9%87_%D9%88%D9%84%D8%AA%DB%8C" TargetMode="Externa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image" Target="media/image14.wmf"/><Relationship Id="rId38" Type="http://schemas.openxmlformats.org/officeDocument/2006/relationships/image" Target="media/image17.wmf"/><Relationship Id="rId46" Type="http://schemas.openxmlformats.org/officeDocument/2006/relationships/hyperlink" Target="https://www.newark.com/e-switch/eg1218/slide-switch-spdt-200ma/dp/15N7301?MER=BR-MER-RECO-PDP-STM72301" TargetMode="External"/><Relationship Id="rId59" Type="http://schemas.openxmlformats.org/officeDocument/2006/relationships/hyperlink" Target="https://www.hackster.io/abdelkader_ch/hand-gesture-controlled-robot-9e4282" TargetMode="External"/><Relationship Id="rId20" Type="http://schemas.openxmlformats.org/officeDocument/2006/relationships/image" Target="media/image7.wmf"/><Relationship Id="rId41" Type="http://schemas.openxmlformats.org/officeDocument/2006/relationships/hyperlink" Target="https://daneshjookit.com/board/arduino/%D8%A8%D8%B1%D8%AF-%D8%A2%D8%B1%D8%AF%D9%88%DB%8C%D9%86%D9%88-arduino/2684-%D8%A8%D8%B1%D8%AF-%D8%A2%D8%B1%D8%AF%D9%88%DB%8C%D9%86%D9%88-%D9%86%D8%A7%D9%86%D9%88-arduino-nano-%D8%A8%D8%A7-%D8%AA%D8%B1%D8%A7%D8%B4%D9%87-r3.html" TargetMode="External"/><Relationship Id="rId54" Type="http://schemas.openxmlformats.org/officeDocument/2006/relationships/hyperlink" Target="https://www.hackster.io/abdelkader_ch/hand-gesture-controlled-robot-9e4282" TargetMode="External"/><Relationship Id="rId62" Type="http://schemas.openxmlformats.org/officeDocument/2006/relationships/hyperlink" Target="https://copilot.microsoft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hyperlink" Target="https://arduino.ir/ArduinoBoardUno" TargetMode="External"/><Relationship Id="rId28" Type="http://schemas.openxmlformats.org/officeDocument/2006/relationships/hyperlink" Target="https://www.newark.com/e-switch/eg1218/slide-switch-spdt-200ma/dp/15N7301?MER=BR-MER-RECO-PDP-STM72301" TargetMode="External"/><Relationship Id="rId36" Type="http://schemas.openxmlformats.org/officeDocument/2006/relationships/image" Target="media/image16.wmf"/><Relationship Id="rId49" Type="http://schemas.openxmlformats.org/officeDocument/2006/relationships/hyperlink" Target="https://roboeq.ir/blog/%D8%B1%D8%A7%D9%87-%D8%A7%D9%86%D8%AF%D8%A7%D8%B2%DB%8C-%D9%85%D8%A7%DA%98%D9%88%D9%84-%D8%A8%D9%84%D9%88%D8%AA%D9%88%D8%AB-hc-05-%D8%A8%D8%A7-%D8%A2%D8%B1%D8%AF%D9%88%DB%8C%D9%86%D9%88/" TargetMode="External"/><Relationship Id="rId57" Type="http://schemas.openxmlformats.org/officeDocument/2006/relationships/hyperlink" Target="https://copilot.microsoft.com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3.wmf"/><Relationship Id="rId44" Type="http://schemas.openxmlformats.org/officeDocument/2006/relationships/hyperlink" Target="https://arduino.ir/ArduinoBoardUno" TargetMode="External"/><Relationship Id="rId52" Type="http://schemas.openxmlformats.org/officeDocument/2006/relationships/image" Target="media/image19.jpeg"/><Relationship Id="rId60" Type="http://schemas.openxmlformats.org/officeDocument/2006/relationships/hyperlink" Target="https://projecthub.arduino.cc" TargetMode="External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hyperlink" Target="https://sisoog.com/2024/01/30/mpu6050-gyroscope-sensor-setup-project-with-arduino/" TargetMode="External"/><Relationship Id="rId39" Type="http://schemas.openxmlformats.org/officeDocument/2006/relationships/hyperlink" Target="https://fa.wikipedia.org/wiki/%D8%A8%D8%A7%D8%AA%D8%B1%DB%8C_%D9%86%D9%87_%D9%88%D9%84%D8%AA%DB%8C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heir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F6329F7BD084314B3E9A9E864320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C452E8-0BAF-4A0A-8C38-3BD735563A10}"/>
      </w:docPartPr>
      <w:docPartBody>
        <w:p w:rsidR="00AF5DC1" w:rsidRDefault="00C36707">
          <w:pPr>
            <w:pStyle w:val="8F6329F7BD084314B3E9A9E8643205F8"/>
          </w:pPr>
          <w:r w:rsidRPr="00DF198B">
            <w:t>—</w:t>
          </w:r>
        </w:p>
      </w:docPartBody>
    </w:docPart>
    <w:docPart>
      <w:docPartPr>
        <w:name w:val="3F2A1C8501FD4051B97D2AEA4E42A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5CC48-7D7B-4BD4-AD2A-6EC5D977DA55}"/>
      </w:docPartPr>
      <w:docPartBody>
        <w:p w:rsidR="00AF5DC1" w:rsidRDefault="00C36707">
          <w:pPr>
            <w:pStyle w:val="3F2A1C8501FD4051B97D2AEA4E42A0E4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73"/>
    <w:rsid w:val="00244F0B"/>
    <w:rsid w:val="002548D9"/>
    <w:rsid w:val="00267273"/>
    <w:rsid w:val="00275D5C"/>
    <w:rsid w:val="00336C01"/>
    <w:rsid w:val="00366ECA"/>
    <w:rsid w:val="00396B06"/>
    <w:rsid w:val="006262C7"/>
    <w:rsid w:val="008073E3"/>
    <w:rsid w:val="00AF5DC1"/>
    <w:rsid w:val="00B21D2B"/>
    <w:rsid w:val="00B3134C"/>
    <w:rsid w:val="00C36707"/>
    <w:rsid w:val="00E30DEB"/>
    <w:rsid w:val="00ED2CF6"/>
    <w:rsid w:val="00ED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6329F7BD084314B3E9A9E8643205F8">
    <w:name w:val="8F6329F7BD084314B3E9A9E8643205F8"/>
  </w:style>
  <w:style w:type="paragraph" w:customStyle="1" w:styleId="3F2A1C8501FD4051B97D2AEA4E42A0E4">
    <w:name w:val="3F2A1C8501FD4051B97D2AEA4E42A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 bwMode="auto">
        <a:noFill/>
        <a:ln>
          <a:noFill/>
        </a:ln>
        <a:effectLst/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21D757-1050-4010-8887-B5929EC9F31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20</TotalTime>
  <Pages>14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Arioo</dc:creator>
  <cp:keywords/>
  <dc:description/>
  <cp:lastModifiedBy>DADASHI IMANIEH</cp:lastModifiedBy>
  <cp:revision>11</cp:revision>
  <cp:lastPrinted>2024-06-24T02:42:00Z</cp:lastPrinted>
  <dcterms:created xsi:type="dcterms:W3CDTF">2024-06-24T02:13:00Z</dcterms:created>
  <dcterms:modified xsi:type="dcterms:W3CDTF">2024-06-24T12:53:00Z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